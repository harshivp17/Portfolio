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40B88" w14:textId="77777777" w:rsidR="00134179" w:rsidRPr="00F31E37" w:rsidRDefault="00134179">
      <w:pPr>
        <w:pStyle w:val="Title"/>
        <w:rPr>
          <w:rFonts w:ascii="Verdana Bold" w:hAnsi="Verdana Bold" w:hint="eastAsia"/>
          <w:b/>
          <w:bCs/>
        </w:rPr>
      </w:pPr>
    </w:p>
    <w:p w14:paraId="09AA99B9" w14:textId="77777777" w:rsidR="00134179" w:rsidRPr="00F31E37" w:rsidRDefault="00134179">
      <w:pPr>
        <w:pStyle w:val="Title"/>
        <w:rPr>
          <w:rFonts w:ascii="Verdana Bold" w:hAnsi="Verdana Bold" w:hint="eastAsia"/>
          <w:b/>
          <w:bCs/>
        </w:rPr>
      </w:pPr>
    </w:p>
    <w:p w14:paraId="71913813" w14:textId="77777777" w:rsidR="00C27544" w:rsidRPr="00F31E37" w:rsidRDefault="00C27544">
      <w:pPr>
        <w:pStyle w:val="Title"/>
        <w:rPr>
          <w:rFonts w:ascii="Verdana Bold" w:hAnsi="Verdana Bold" w:hint="eastAsia"/>
          <w:b/>
          <w:bCs/>
        </w:rPr>
      </w:pPr>
    </w:p>
    <w:p w14:paraId="7007515A" w14:textId="77777777" w:rsidR="00C27544" w:rsidRPr="00F31E37" w:rsidRDefault="00C27544">
      <w:pPr>
        <w:pStyle w:val="Title"/>
        <w:rPr>
          <w:rFonts w:ascii="Verdana Bold" w:hAnsi="Verdana Bold" w:hint="eastAsia"/>
          <w:b/>
          <w:bCs/>
        </w:rPr>
      </w:pPr>
    </w:p>
    <w:p w14:paraId="6F408262" w14:textId="363FA890" w:rsidR="00C27544" w:rsidRPr="0047051D" w:rsidRDefault="00000D7D" w:rsidP="00134179">
      <w:pPr>
        <w:pStyle w:val="Title"/>
        <w:jc w:val="center"/>
        <w:rPr>
          <w:rFonts w:ascii="Verdana Bold" w:hAnsi="Verdana Bold" w:hint="eastAsia"/>
          <w:b/>
          <w:bCs/>
          <w:color w:val="EC5654" w:themeColor="accent1" w:themeTint="99"/>
        </w:rPr>
      </w:pPr>
      <w:r w:rsidRPr="0047051D">
        <w:rPr>
          <w:rFonts w:ascii="Verdana Bold" w:hAnsi="Verdana Bold"/>
          <w:b/>
          <w:bCs/>
          <w:color w:val="EC5654" w:themeColor="accent1" w:themeTint="99"/>
        </w:rPr>
        <w:t xml:space="preserve">LEVEL DESIGN DOCUMENTATION </w:t>
      </w:r>
      <w:r w:rsidR="00713A0E">
        <w:rPr>
          <w:rFonts w:ascii="Verdana Bold" w:hAnsi="Verdana Bold"/>
          <w:b/>
          <w:bCs/>
          <w:color w:val="EC5654" w:themeColor="accent1" w:themeTint="99"/>
        </w:rPr>
        <w:t>TRACKMANIA LEVEL</w:t>
      </w:r>
    </w:p>
    <w:p w14:paraId="44041EF6" w14:textId="77777777" w:rsidR="00C27544" w:rsidRDefault="00C27544" w:rsidP="00134179">
      <w:pPr>
        <w:pStyle w:val="Title"/>
        <w:jc w:val="center"/>
        <w:rPr>
          <w:rFonts w:ascii="Verdana Bold" w:hAnsi="Verdana Bold" w:hint="eastAsia"/>
          <w:color w:val="auto"/>
          <w:sz w:val="28"/>
          <w:szCs w:val="28"/>
        </w:rPr>
      </w:pPr>
    </w:p>
    <w:p w14:paraId="3B5A2E8E" w14:textId="77777777" w:rsidR="009B0EC5" w:rsidRDefault="009B0EC5" w:rsidP="00134179">
      <w:pPr>
        <w:pStyle w:val="Title"/>
        <w:jc w:val="center"/>
        <w:rPr>
          <w:rFonts w:ascii="Verdana Bold" w:hAnsi="Verdana Bold" w:hint="eastAsia"/>
          <w:color w:val="auto"/>
          <w:sz w:val="28"/>
          <w:szCs w:val="28"/>
        </w:rPr>
      </w:pPr>
    </w:p>
    <w:p w14:paraId="088632C1" w14:textId="77777777" w:rsidR="009B0EC5" w:rsidRDefault="009B0EC5" w:rsidP="00134179">
      <w:pPr>
        <w:pStyle w:val="Title"/>
        <w:jc w:val="center"/>
        <w:rPr>
          <w:rFonts w:ascii="Verdana Bold" w:hAnsi="Verdana Bold" w:hint="eastAsia"/>
          <w:color w:val="auto"/>
          <w:sz w:val="28"/>
          <w:szCs w:val="28"/>
        </w:rPr>
      </w:pPr>
    </w:p>
    <w:p w14:paraId="3424CFC5" w14:textId="77777777" w:rsidR="000D053F" w:rsidRPr="00F31E37" w:rsidRDefault="000D053F" w:rsidP="00134179">
      <w:pPr>
        <w:pStyle w:val="Title"/>
        <w:jc w:val="center"/>
        <w:rPr>
          <w:rFonts w:ascii="Verdana Bold" w:hAnsi="Verdana Bold" w:hint="eastAsia"/>
          <w:color w:val="auto"/>
          <w:sz w:val="28"/>
          <w:szCs w:val="28"/>
        </w:rPr>
      </w:pPr>
    </w:p>
    <w:p w14:paraId="0381A774" w14:textId="0FFF86FE" w:rsidR="009C764C" w:rsidRPr="00B45009" w:rsidRDefault="009C764C" w:rsidP="009C764C">
      <w:pPr>
        <w:pStyle w:val="Title"/>
        <w:jc w:val="center"/>
        <w:rPr>
          <w:rFonts w:ascii="Verdana" w:eastAsia="Verdana" w:hAnsi="Verdana" w:cs="Verdana"/>
          <w:color w:val="auto"/>
          <w:sz w:val="28"/>
          <w:szCs w:val="28"/>
        </w:rPr>
      </w:pPr>
    </w:p>
    <w:p w14:paraId="01C09514" w14:textId="5B012143" w:rsidR="00134179" w:rsidRPr="00F31E37" w:rsidRDefault="00134179" w:rsidP="00C27544">
      <w:pPr>
        <w:rPr>
          <w:rFonts w:ascii="Verdana Bold" w:hAnsi="Verdana Bold" w:hint="eastAsia"/>
          <w:b/>
          <w:bCs/>
        </w:rPr>
      </w:pPr>
      <w:r w:rsidRPr="00F31E37">
        <w:rPr>
          <w:rFonts w:ascii="Verdana Bold" w:hAnsi="Verdana Bold"/>
          <w:b/>
          <w:bCs/>
        </w:rPr>
        <w:br w:type="page"/>
      </w:r>
    </w:p>
    <w:sdt>
      <w:sdtPr>
        <w:rPr>
          <w:rFonts w:ascii="Verdana" w:eastAsiaTheme="minorEastAsia" w:hAnsi="Verdana" w:cstheme="minorBidi"/>
          <w:color w:val="auto"/>
          <w:sz w:val="22"/>
          <w:szCs w:val="22"/>
          <w:lang w:eastAsia="ja-JP"/>
        </w:rPr>
        <w:id w:val="934595456"/>
        <w:docPartObj>
          <w:docPartGallery w:val="Table of Contents"/>
          <w:docPartUnique/>
        </w:docPartObj>
      </w:sdtPr>
      <w:sdtContent>
        <w:p w14:paraId="1F8558D4" w14:textId="7C28857A" w:rsidR="00E70470" w:rsidRPr="0047051D" w:rsidRDefault="00E70470" w:rsidP="00E70470">
          <w:pPr>
            <w:pStyle w:val="TOCHeading"/>
            <w:rPr>
              <w:rFonts w:ascii="Verdana" w:eastAsia="Verdana" w:hAnsi="Verdana" w:cs="Verdana"/>
              <w:color w:val="EC5654" w:themeColor="accent1" w:themeTint="99"/>
              <w:sz w:val="40"/>
              <w:szCs w:val="40"/>
            </w:rPr>
          </w:pPr>
          <w:r w:rsidRPr="0047051D">
            <w:rPr>
              <w:rFonts w:ascii="Verdana" w:eastAsia="Tahoma" w:hAnsi="Verdana" w:cs="Tahoma"/>
              <w:color w:val="EC5654" w:themeColor="accent1" w:themeTint="99"/>
              <w:sz w:val="40"/>
              <w:szCs w:val="40"/>
            </w:rPr>
            <w:t>Contents</w:t>
          </w:r>
        </w:p>
        <w:p w14:paraId="5C3AE7E5" w14:textId="77777777" w:rsidR="00207E03" w:rsidRPr="00621DFB" w:rsidRDefault="00207E03" w:rsidP="00E70470">
          <w:pPr>
            <w:pStyle w:val="TOCHeading"/>
            <w:rPr>
              <w:rFonts w:ascii="Verdana" w:hAnsi="Verdana"/>
            </w:rPr>
          </w:pPr>
        </w:p>
        <w:p w14:paraId="114C51F3" w14:textId="325B98B9" w:rsidR="00D0044E" w:rsidRDefault="4322862E">
          <w:pPr>
            <w:pStyle w:val="TOC1"/>
            <w:tabs>
              <w:tab w:val="right" w:leader="dot" w:pos="9350"/>
            </w:tabs>
            <w:rPr>
              <w:noProof/>
              <w:kern w:val="2"/>
              <w:sz w:val="24"/>
              <w:szCs w:val="24"/>
              <w:lang w:val="en-GB" w:eastAsia="en-GB"/>
              <w14:ligatures w14:val="standardContextual"/>
            </w:rPr>
          </w:pPr>
          <w:r w:rsidRPr="00621DFB">
            <w:rPr>
              <w:rFonts w:ascii="Verdana" w:hAnsi="Verdana"/>
            </w:rPr>
            <w:fldChar w:fldCharType="begin"/>
          </w:r>
          <w:r w:rsidR="0063118F" w:rsidRPr="00621DFB">
            <w:rPr>
              <w:rFonts w:ascii="Verdana" w:hAnsi="Verdana"/>
            </w:rPr>
            <w:instrText>TOC \o "1-3" \h \z \u</w:instrText>
          </w:r>
          <w:r w:rsidRPr="00621DFB">
            <w:rPr>
              <w:rFonts w:ascii="Verdana" w:hAnsi="Verdana"/>
            </w:rPr>
            <w:fldChar w:fldCharType="separate"/>
          </w:r>
          <w:hyperlink w:anchor="_Toc221934348" w:history="1">
            <w:r w:rsidR="00D0044E" w:rsidRPr="00D06D96">
              <w:rPr>
                <w:rStyle w:val="Hyperlink"/>
                <w:rFonts w:ascii="Verdana" w:hAnsi="Verdana"/>
                <w:b/>
                <w:bCs/>
                <w:noProof/>
              </w:rPr>
              <w:t>High Level Overview</w:t>
            </w:r>
            <w:r w:rsidR="00D0044E">
              <w:rPr>
                <w:noProof/>
                <w:webHidden/>
              </w:rPr>
              <w:tab/>
            </w:r>
            <w:r w:rsidR="00D0044E">
              <w:rPr>
                <w:noProof/>
                <w:webHidden/>
              </w:rPr>
              <w:fldChar w:fldCharType="begin"/>
            </w:r>
            <w:r w:rsidR="00D0044E">
              <w:rPr>
                <w:noProof/>
                <w:webHidden/>
              </w:rPr>
              <w:instrText xml:space="preserve"> PAGEREF _Toc221934348 \h </w:instrText>
            </w:r>
            <w:r w:rsidR="00D0044E">
              <w:rPr>
                <w:noProof/>
                <w:webHidden/>
              </w:rPr>
            </w:r>
            <w:r w:rsidR="00D0044E">
              <w:rPr>
                <w:noProof/>
                <w:webHidden/>
              </w:rPr>
              <w:fldChar w:fldCharType="separate"/>
            </w:r>
            <w:r w:rsidR="00D0044E">
              <w:rPr>
                <w:noProof/>
                <w:webHidden/>
              </w:rPr>
              <w:t>3</w:t>
            </w:r>
            <w:r w:rsidR="00D0044E">
              <w:rPr>
                <w:noProof/>
                <w:webHidden/>
              </w:rPr>
              <w:fldChar w:fldCharType="end"/>
            </w:r>
          </w:hyperlink>
        </w:p>
        <w:p w14:paraId="37F09060" w14:textId="105E75EC" w:rsidR="00D0044E" w:rsidRDefault="00D0044E">
          <w:pPr>
            <w:pStyle w:val="TOC2"/>
            <w:tabs>
              <w:tab w:val="right" w:leader="dot" w:pos="9350"/>
            </w:tabs>
            <w:rPr>
              <w:noProof/>
              <w:kern w:val="2"/>
              <w:sz w:val="24"/>
              <w:szCs w:val="24"/>
              <w:lang w:val="en-GB" w:eastAsia="en-GB"/>
              <w14:ligatures w14:val="standardContextual"/>
            </w:rPr>
          </w:pPr>
          <w:hyperlink w:anchor="_Toc221934349" w:history="1">
            <w:r w:rsidRPr="00D06D96">
              <w:rPr>
                <w:rStyle w:val="Hyperlink"/>
                <w:rFonts w:ascii="Verdana" w:hAnsi="Verdana"/>
                <w:noProof/>
              </w:rPr>
              <w:t>Design Goals</w:t>
            </w:r>
            <w:r>
              <w:rPr>
                <w:noProof/>
                <w:webHidden/>
              </w:rPr>
              <w:tab/>
            </w:r>
            <w:r>
              <w:rPr>
                <w:noProof/>
                <w:webHidden/>
              </w:rPr>
              <w:fldChar w:fldCharType="begin"/>
            </w:r>
            <w:r>
              <w:rPr>
                <w:noProof/>
                <w:webHidden/>
              </w:rPr>
              <w:instrText xml:space="preserve"> PAGEREF _Toc221934349 \h </w:instrText>
            </w:r>
            <w:r>
              <w:rPr>
                <w:noProof/>
                <w:webHidden/>
              </w:rPr>
            </w:r>
            <w:r>
              <w:rPr>
                <w:noProof/>
                <w:webHidden/>
              </w:rPr>
              <w:fldChar w:fldCharType="separate"/>
            </w:r>
            <w:r>
              <w:rPr>
                <w:noProof/>
                <w:webHidden/>
              </w:rPr>
              <w:t>3</w:t>
            </w:r>
            <w:r>
              <w:rPr>
                <w:noProof/>
                <w:webHidden/>
              </w:rPr>
              <w:fldChar w:fldCharType="end"/>
            </w:r>
          </w:hyperlink>
        </w:p>
        <w:p w14:paraId="22DF7616" w14:textId="0014ADDD" w:rsidR="00D0044E" w:rsidRDefault="00D0044E">
          <w:pPr>
            <w:pStyle w:val="TOC2"/>
            <w:tabs>
              <w:tab w:val="right" w:leader="dot" w:pos="9350"/>
            </w:tabs>
            <w:rPr>
              <w:noProof/>
              <w:kern w:val="2"/>
              <w:sz w:val="24"/>
              <w:szCs w:val="24"/>
              <w:lang w:val="en-GB" w:eastAsia="en-GB"/>
              <w14:ligatures w14:val="standardContextual"/>
            </w:rPr>
          </w:pPr>
          <w:hyperlink w:anchor="_Toc221934350" w:history="1">
            <w:r w:rsidRPr="00D06D96">
              <w:rPr>
                <w:rStyle w:val="Hyperlink"/>
                <w:rFonts w:ascii="Verdana" w:hAnsi="Verdana"/>
                <w:noProof/>
              </w:rPr>
              <w:t>Level Goals</w:t>
            </w:r>
            <w:r>
              <w:rPr>
                <w:noProof/>
                <w:webHidden/>
              </w:rPr>
              <w:tab/>
            </w:r>
            <w:r>
              <w:rPr>
                <w:noProof/>
                <w:webHidden/>
              </w:rPr>
              <w:fldChar w:fldCharType="begin"/>
            </w:r>
            <w:r>
              <w:rPr>
                <w:noProof/>
                <w:webHidden/>
              </w:rPr>
              <w:instrText xml:space="preserve"> PAGEREF _Toc221934350 \h </w:instrText>
            </w:r>
            <w:r>
              <w:rPr>
                <w:noProof/>
                <w:webHidden/>
              </w:rPr>
            </w:r>
            <w:r>
              <w:rPr>
                <w:noProof/>
                <w:webHidden/>
              </w:rPr>
              <w:fldChar w:fldCharType="separate"/>
            </w:r>
            <w:r>
              <w:rPr>
                <w:noProof/>
                <w:webHidden/>
              </w:rPr>
              <w:t>3</w:t>
            </w:r>
            <w:r>
              <w:rPr>
                <w:noProof/>
                <w:webHidden/>
              </w:rPr>
              <w:fldChar w:fldCharType="end"/>
            </w:r>
          </w:hyperlink>
        </w:p>
        <w:p w14:paraId="71C20135" w14:textId="2BC76F2D" w:rsidR="00D0044E" w:rsidRDefault="00D0044E">
          <w:pPr>
            <w:pStyle w:val="TOC2"/>
            <w:tabs>
              <w:tab w:val="right" w:leader="dot" w:pos="9350"/>
            </w:tabs>
            <w:rPr>
              <w:noProof/>
              <w:kern w:val="2"/>
              <w:sz w:val="24"/>
              <w:szCs w:val="24"/>
              <w:lang w:val="en-GB" w:eastAsia="en-GB"/>
              <w14:ligatures w14:val="standardContextual"/>
            </w:rPr>
          </w:pPr>
          <w:hyperlink w:anchor="_Toc221934351" w:history="1">
            <w:r w:rsidRPr="00D06D96">
              <w:rPr>
                <w:rStyle w:val="Hyperlink"/>
                <w:rFonts w:ascii="Verdana" w:hAnsi="Verdana"/>
                <w:noProof/>
              </w:rPr>
              <w:t>Design Considerations</w:t>
            </w:r>
            <w:r>
              <w:rPr>
                <w:noProof/>
                <w:webHidden/>
              </w:rPr>
              <w:tab/>
            </w:r>
            <w:r>
              <w:rPr>
                <w:noProof/>
                <w:webHidden/>
              </w:rPr>
              <w:fldChar w:fldCharType="begin"/>
            </w:r>
            <w:r>
              <w:rPr>
                <w:noProof/>
                <w:webHidden/>
              </w:rPr>
              <w:instrText xml:space="preserve"> PAGEREF _Toc221934351 \h </w:instrText>
            </w:r>
            <w:r>
              <w:rPr>
                <w:noProof/>
                <w:webHidden/>
              </w:rPr>
            </w:r>
            <w:r>
              <w:rPr>
                <w:noProof/>
                <w:webHidden/>
              </w:rPr>
              <w:fldChar w:fldCharType="separate"/>
            </w:r>
            <w:r>
              <w:rPr>
                <w:noProof/>
                <w:webHidden/>
              </w:rPr>
              <w:t>3</w:t>
            </w:r>
            <w:r>
              <w:rPr>
                <w:noProof/>
                <w:webHidden/>
              </w:rPr>
              <w:fldChar w:fldCharType="end"/>
            </w:r>
          </w:hyperlink>
        </w:p>
        <w:p w14:paraId="3AB53894" w14:textId="424F1B88" w:rsidR="00D0044E" w:rsidRDefault="00D0044E">
          <w:pPr>
            <w:pStyle w:val="TOC2"/>
            <w:tabs>
              <w:tab w:val="right" w:leader="dot" w:pos="9350"/>
            </w:tabs>
            <w:rPr>
              <w:noProof/>
              <w:kern w:val="2"/>
              <w:sz w:val="24"/>
              <w:szCs w:val="24"/>
              <w:lang w:val="en-GB" w:eastAsia="en-GB"/>
              <w14:ligatures w14:val="standardContextual"/>
            </w:rPr>
          </w:pPr>
          <w:hyperlink w:anchor="_Toc221934352" w:history="1">
            <w:r w:rsidRPr="00D06D96">
              <w:rPr>
                <w:rStyle w:val="Hyperlink"/>
                <w:rFonts w:ascii="Verdana" w:hAnsi="Verdana"/>
                <w:noProof/>
              </w:rPr>
              <w:t>Key Elements</w:t>
            </w:r>
            <w:r>
              <w:rPr>
                <w:noProof/>
                <w:webHidden/>
              </w:rPr>
              <w:tab/>
            </w:r>
            <w:r>
              <w:rPr>
                <w:noProof/>
                <w:webHidden/>
              </w:rPr>
              <w:fldChar w:fldCharType="begin"/>
            </w:r>
            <w:r>
              <w:rPr>
                <w:noProof/>
                <w:webHidden/>
              </w:rPr>
              <w:instrText xml:space="preserve"> PAGEREF _Toc221934352 \h </w:instrText>
            </w:r>
            <w:r>
              <w:rPr>
                <w:noProof/>
                <w:webHidden/>
              </w:rPr>
            </w:r>
            <w:r>
              <w:rPr>
                <w:noProof/>
                <w:webHidden/>
              </w:rPr>
              <w:fldChar w:fldCharType="separate"/>
            </w:r>
            <w:r>
              <w:rPr>
                <w:noProof/>
                <w:webHidden/>
              </w:rPr>
              <w:t>3</w:t>
            </w:r>
            <w:r>
              <w:rPr>
                <w:noProof/>
                <w:webHidden/>
              </w:rPr>
              <w:fldChar w:fldCharType="end"/>
            </w:r>
          </w:hyperlink>
        </w:p>
        <w:p w14:paraId="55485603" w14:textId="7F243981" w:rsidR="00D0044E" w:rsidRDefault="00D0044E">
          <w:pPr>
            <w:pStyle w:val="TOC1"/>
            <w:tabs>
              <w:tab w:val="right" w:leader="dot" w:pos="9350"/>
            </w:tabs>
            <w:rPr>
              <w:noProof/>
              <w:kern w:val="2"/>
              <w:sz w:val="24"/>
              <w:szCs w:val="24"/>
              <w:lang w:val="en-GB" w:eastAsia="en-GB"/>
              <w14:ligatures w14:val="standardContextual"/>
            </w:rPr>
          </w:pPr>
          <w:hyperlink w:anchor="_Toc221934353" w:history="1">
            <w:r w:rsidRPr="00D06D96">
              <w:rPr>
                <w:rStyle w:val="Hyperlink"/>
                <w:rFonts w:ascii="Verdana" w:hAnsi="Verdana"/>
                <w:b/>
                <w:bCs/>
                <w:noProof/>
              </w:rPr>
              <w:t>Map Overview</w:t>
            </w:r>
            <w:r>
              <w:rPr>
                <w:noProof/>
                <w:webHidden/>
              </w:rPr>
              <w:tab/>
            </w:r>
            <w:r>
              <w:rPr>
                <w:noProof/>
                <w:webHidden/>
              </w:rPr>
              <w:fldChar w:fldCharType="begin"/>
            </w:r>
            <w:r>
              <w:rPr>
                <w:noProof/>
                <w:webHidden/>
              </w:rPr>
              <w:instrText xml:space="preserve"> PAGEREF _Toc221934353 \h </w:instrText>
            </w:r>
            <w:r>
              <w:rPr>
                <w:noProof/>
                <w:webHidden/>
              </w:rPr>
            </w:r>
            <w:r>
              <w:rPr>
                <w:noProof/>
                <w:webHidden/>
              </w:rPr>
              <w:fldChar w:fldCharType="separate"/>
            </w:r>
            <w:r>
              <w:rPr>
                <w:noProof/>
                <w:webHidden/>
              </w:rPr>
              <w:t>3</w:t>
            </w:r>
            <w:r>
              <w:rPr>
                <w:noProof/>
                <w:webHidden/>
              </w:rPr>
              <w:fldChar w:fldCharType="end"/>
            </w:r>
          </w:hyperlink>
        </w:p>
        <w:p w14:paraId="53189F89" w14:textId="5D30E60E" w:rsidR="00D0044E" w:rsidRDefault="00D0044E">
          <w:pPr>
            <w:pStyle w:val="TOC2"/>
            <w:tabs>
              <w:tab w:val="right" w:leader="dot" w:pos="9350"/>
            </w:tabs>
            <w:rPr>
              <w:noProof/>
              <w:kern w:val="2"/>
              <w:sz w:val="24"/>
              <w:szCs w:val="24"/>
              <w:lang w:val="en-GB" w:eastAsia="en-GB"/>
              <w14:ligatures w14:val="standardContextual"/>
            </w:rPr>
          </w:pPr>
          <w:hyperlink w:anchor="_Toc221934354" w:history="1">
            <w:r w:rsidRPr="00D06D96">
              <w:rPr>
                <w:rStyle w:val="Hyperlink"/>
                <w:rFonts w:ascii="Verdana" w:hAnsi="Verdana"/>
                <w:noProof/>
              </w:rPr>
              <w:t>Map Structure</w:t>
            </w:r>
            <w:r>
              <w:rPr>
                <w:noProof/>
                <w:webHidden/>
              </w:rPr>
              <w:tab/>
            </w:r>
            <w:r>
              <w:rPr>
                <w:noProof/>
                <w:webHidden/>
              </w:rPr>
              <w:fldChar w:fldCharType="begin"/>
            </w:r>
            <w:r>
              <w:rPr>
                <w:noProof/>
                <w:webHidden/>
              </w:rPr>
              <w:instrText xml:space="preserve"> PAGEREF _Toc221934354 \h </w:instrText>
            </w:r>
            <w:r>
              <w:rPr>
                <w:noProof/>
                <w:webHidden/>
              </w:rPr>
            </w:r>
            <w:r>
              <w:rPr>
                <w:noProof/>
                <w:webHidden/>
              </w:rPr>
              <w:fldChar w:fldCharType="separate"/>
            </w:r>
            <w:r>
              <w:rPr>
                <w:noProof/>
                <w:webHidden/>
              </w:rPr>
              <w:t>3</w:t>
            </w:r>
            <w:r>
              <w:rPr>
                <w:noProof/>
                <w:webHidden/>
              </w:rPr>
              <w:fldChar w:fldCharType="end"/>
            </w:r>
          </w:hyperlink>
        </w:p>
        <w:p w14:paraId="72AD1A91" w14:textId="0AADC861" w:rsidR="00D0044E" w:rsidRDefault="00D0044E">
          <w:pPr>
            <w:pStyle w:val="TOC3"/>
            <w:tabs>
              <w:tab w:val="right" w:leader="dot" w:pos="9350"/>
            </w:tabs>
            <w:rPr>
              <w:noProof/>
              <w:kern w:val="2"/>
              <w:sz w:val="24"/>
              <w:szCs w:val="24"/>
              <w:lang w:val="en-GB" w:eastAsia="en-GB"/>
              <w14:ligatures w14:val="standardContextual"/>
            </w:rPr>
          </w:pPr>
          <w:hyperlink w:anchor="_Toc221934355" w:history="1">
            <w:r w:rsidRPr="00D06D96">
              <w:rPr>
                <w:rStyle w:val="Hyperlink"/>
                <w:noProof/>
              </w:rPr>
              <w:t>Layout</w:t>
            </w:r>
            <w:r>
              <w:rPr>
                <w:noProof/>
                <w:webHidden/>
              </w:rPr>
              <w:tab/>
            </w:r>
            <w:r>
              <w:rPr>
                <w:noProof/>
                <w:webHidden/>
              </w:rPr>
              <w:fldChar w:fldCharType="begin"/>
            </w:r>
            <w:r>
              <w:rPr>
                <w:noProof/>
                <w:webHidden/>
              </w:rPr>
              <w:instrText xml:space="preserve"> PAGEREF _Toc221934355 \h </w:instrText>
            </w:r>
            <w:r>
              <w:rPr>
                <w:noProof/>
                <w:webHidden/>
              </w:rPr>
            </w:r>
            <w:r>
              <w:rPr>
                <w:noProof/>
                <w:webHidden/>
              </w:rPr>
              <w:fldChar w:fldCharType="separate"/>
            </w:r>
            <w:r>
              <w:rPr>
                <w:noProof/>
                <w:webHidden/>
              </w:rPr>
              <w:t>3</w:t>
            </w:r>
            <w:r>
              <w:rPr>
                <w:noProof/>
                <w:webHidden/>
              </w:rPr>
              <w:fldChar w:fldCharType="end"/>
            </w:r>
          </w:hyperlink>
        </w:p>
        <w:p w14:paraId="75E117AC" w14:textId="67AFDF66" w:rsidR="00D0044E" w:rsidRDefault="00D0044E">
          <w:pPr>
            <w:pStyle w:val="TOC3"/>
            <w:tabs>
              <w:tab w:val="right" w:leader="dot" w:pos="9350"/>
            </w:tabs>
            <w:rPr>
              <w:noProof/>
              <w:kern w:val="2"/>
              <w:sz w:val="24"/>
              <w:szCs w:val="24"/>
              <w:lang w:val="en-GB" w:eastAsia="en-GB"/>
              <w14:ligatures w14:val="standardContextual"/>
            </w:rPr>
          </w:pPr>
          <w:hyperlink w:anchor="_Toc221934356" w:history="1">
            <w:r w:rsidRPr="00D06D96">
              <w:rPr>
                <w:rStyle w:val="Hyperlink"/>
                <w:noProof/>
              </w:rPr>
              <w:t>Beats &amp; Pacing</w:t>
            </w:r>
            <w:r>
              <w:rPr>
                <w:noProof/>
                <w:webHidden/>
              </w:rPr>
              <w:tab/>
            </w:r>
            <w:r>
              <w:rPr>
                <w:noProof/>
                <w:webHidden/>
              </w:rPr>
              <w:fldChar w:fldCharType="begin"/>
            </w:r>
            <w:r>
              <w:rPr>
                <w:noProof/>
                <w:webHidden/>
              </w:rPr>
              <w:instrText xml:space="preserve"> PAGEREF _Toc221934356 \h </w:instrText>
            </w:r>
            <w:r>
              <w:rPr>
                <w:noProof/>
                <w:webHidden/>
              </w:rPr>
            </w:r>
            <w:r>
              <w:rPr>
                <w:noProof/>
                <w:webHidden/>
              </w:rPr>
              <w:fldChar w:fldCharType="separate"/>
            </w:r>
            <w:r>
              <w:rPr>
                <w:noProof/>
                <w:webHidden/>
              </w:rPr>
              <w:t>4</w:t>
            </w:r>
            <w:r>
              <w:rPr>
                <w:noProof/>
                <w:webHidden/>
              </w:rPr>
              <w:fldChar w:fldCharType="end"/>
            </w:r>
          </w:hyperlink>
        </w:p>
        <w:p w14:paraId="57560A02" w14:textId="458B1893" w:rsidR="00D0044E" w:rsidRDefault="00D0044E">
          <w:pPr>
            <w:pStyle w:val="TOC3"/>
            <w:tabs>
              <w:tab w:val="right" w:leader="dot" w:pos="9350"/>
            </w:tabs>
            <w:rPr>
              <w:noProof/>
              <w:kern w:val="2"/>
              <w:sz w:val="24"/>
              <w:szCs w:val="24"/>
              <w:lang w:val="en-GB" w:eastAsia="en-GB"/>
              <w14:ligatures w14:val="standardContextual"/>
            </w:rPr>
          </w:pPr>
          <w:hyperlink w:anchor="_Toc221934357" w:history="1">
            <w:r w:rsidRPr="00D06D96">
              <w:rPr>
                <w:rStyle w:val="Hyperlink"/>
                <w:noProof/>
              </w:rPr>
              <w:t>Spatial Design</w:t>
            </w:r>
            <w:r>
              <w:rPr>
                <w:noProof/>
                <w:webHidden/>
              </w:rPr>
              <w:tab/>
            </w:r>
            <w:r>
              <w:rPr>
                <w:noProof/>
                <w:webHidden/>
              </w:rPr>
              <w:fldChar w:fldCharType="begin"/>
            </w:r>
            <w:r>
              <w:rPr>
                <w:noProof/>
                <w:webHidden/>
              </w:rPr>
              <w:instrText xml:space="preserve"> PAGEREF _Toc221934357 \h </w:instrText>
            </w:r>
            <w:r>
              <w:rPr>
                <w:noProof/>
                <w:webHidden/>
              </w:rPr>
            </w:r>
            <w:r>
              <w:rPr>
                <w:noProof/>
                <w:webHidden/>
              </w:rPr>
              <w:fldChar w:fldCharType="separate"/>
            </w:r>
            <w:r>
              <w:rPr>
                <w:noProof/>
                <w:webHidden/>
              </w:rPr>
              <w:t>4</w:t>
            </w:r>
            <w:r>
              <w:rPr>
                <w:noProof/>
                <w:webHidden/>
              </w:rPr>
              <w:fldChar w:fldCharType="end"/>
            </w:r>
          </w:hyperlink>
        </w:p>
        <w:p w14:paraId="1ACAD78E" w14:textId="58EFFBDB" w:rsidR="00D0044E" w:rsidRDefault="00D0044E">
          <w:pPr>
            <w:pStyle w:val="TOC3"/>
            <w:tabs>
              <w:tab w:val="right" w:leader="dot" w:pos="9350"/>
            </w:tabs>
            <w:rPr>
              <w:noProof/>
              <w:kern w:val="2"/>
              <w:sz w:val="24"/>
              <w:szCs w:val="24"/>
              <w:lang w:val="en-GB" w:eastAsia="en-GB"/>
              <w14:ligatures w14:val="standardContextual"/>
            </w:rPr>
          </w:pPr>
          <w:hyperlink w:anchor="_Toc221934358" w:history="1">
            <w:r w:rsidRPr="00D06D96">
              <w:rPr>
                <w:rStyle w:val="Hyperlink"/>
                <w:noProof/>
              </w:rPr>
              <w:t>Affordance &amp; Guidance</w:t>
            </w:r>
            <w:r>
              <w:rPr>
                <w:noProof/>
                <w:webHidden/>
              </w:rPr>
              <w:tab/>
            </w:r>
            <w:r>
              <w:rPr>
                <w:noProof/>
                <w:webHidden/>
              </w:rPr>
              <w:fldChar w:fldCharType="begin"/>
            </w:r>
            <w:r>
              <w:rPr>
                <w:noProof/>
                <w:webHidden/>
              </w:rPr>
              <w:instrText xml:space="preserve"> PAGEREF _Toc221934358 \h </w:instrText>
            </w:r>
            <w:r>
              <w:rPr>
                <w:noProof/>
                <w:webHidden/>
              </w:rPr>
            </w:r>
            <w:r>
              <w:rPr>
                <w:noProof/>
                <w:webHidden/>
              </w:rPr>
              <w:fldChar w:fldCharType="separate"/>
            </w:r>
            <w:r>
              <w:rPr>
                <w:noProof/>
                <w:webHidden/>
              </w:rPr>
              <w:t>4</w:t>
            </w:r>
            <w:r>
              <w:rPr>
                <w:noProof/>
                <w:webHidden/>
              </w:rPr>
              <w:fldChar w:fldCharType="end"/>
            </w:r>
          </w:hyperlink>
        </w:p>
        <w:p w14:paraId="72BC1A7B" w14:textId="09545B45" w:rsidR="00D0044E" w:rsidRDefault="00D0044E">
          <w:pPr>
            <w:pStyle w:val="TOC3"/>
            <w:tabs>
              <w:tab w:val="right" w:leader="dot" w:pos="9350"/>
            </w:tabs>
            <w:rPr>
              <w:noProof/>
              <w:kern w:val="2"/>
              <w:sz w:val="24"/>
              <w:szCs w:val="24"/>
              <w:lang w:val="en-GB" w:eastAsia="en-GB"/>
              <w14:ligatures w14:val="standardContextual"/>
            </w:rPr>
          </w:pPr>
          <w:hyperlink w:anchor="_Toc221934359" w:history="1">
            <w:r w:rsidRPr="00D06D96">
              <w:rPr>
                <w:rStyle w:val="Hyperlink"/>
                <w:noProof/>
              </w:rPr>
              <w:t>Resources &amp; Pick Ups</w:t>
            </w:r>
            <w:r>
              <w:rPr>
                <w:noProof/>
                <w:webHidden/>
              </w:rPr>
              <w:tab/>
            </w:r>
            <w:r>
              <w:rPr>
                <w:noProof/>
                <w:webHidden/>
              </w:rPr>
              <w:fldChar w:fldCharType="begin"/>
            </w:r>
            <w:r>
              <w:rPr>
                <w:noProof/>
                <w:webHidden/>
              </w:rPr>
              <w:instrText xml:space="preserve"> PAGEREF _Toc221934359 \h </w:instrText>
            </w:r>
            <w:r>
              <w:rPr>
                <w:noProof/>
                <w:webHidden/>
              </w:rPr>
            </w:r>
            <w:r>
              <w:rPr>
                <w:noProof/>
                <w:webHidden/>
              </w:rPr>
              <w:fldChar w:fldCharType="separate"/>
            </w:r>
            <w:r>
              <w:rPr>
                <w:noProof/>
                <w:webHidden/>
              </w:rPr>
              <w:t>4</w:t>
            </w:r>
            <w:r>
              <w:rPr>
                <w:noProof/>
                <w:webHidden/>
              </w:rPr>
              <w:fldChar w:fldCharType="end"/>
            </w:r>
          </w:hyperlink>
        </w:p>
        <w:p w14:paraId="3550CDDB" w14:textId="60327AF7" w:rsidR="00D0044E" w:rsidRDefault="00D0044E">
          <w:pPr>
            <w:pStyle w:val="TOC3"/>
            <w:tabs>
              <w:tab w:val="right" w:leader="dot" w:pos="9350"/>
            </w:tabs>
            <w:rPr>
              <w:noProof/>
              <w:kern w:val="2"/>
              <w:sz w:val="24"/>
              <w:szCs w:val="24"/>
              <w:lang w:val="en-GB" w:eastAsia="en-GB"/>
              <w14:ligatures w14:val="standardContextual"/>
            </w:rPr>
          </w:pPr>
          <w:hyperlink w:anchor="_Toc221934360" w:history="1">
            <w:r w:rsidRPr="00D06D96">
              <w:rPr>
                <w:rStyle w:val="Hyperlink"/>
                <w:noProof/>
              </w:rPr>
              <w:t>Points of Interest</w:t>
            </w:r>
            <w:r>
              <w:rPr>
                <w:noProof/>
                <w:webHidden/>
              </w:rPr>
              <w:tab/>
            </w:r>
            <w:r>
              <w:rPr>
                <w:noProof/>
                <w:webHidden/>
              </w:rPr>
              <w:fldChar w:fldCharType="begin"/>
            </w:r>
            <w:r>
              <w:rPr>
                <w:noProof/>
                <w:webHidden/>
              </w:rPr>
              <w:instrText xml:space="preserve"> PAGEREF _Toc221934360 \h </w:instrText>
            </w:r>
            <w:r>
              <w:rPr>
                <w:noProof/>
                <w:webHidden/>
              </w:rPr>
            </w:r>
            <w:r>
              <w:rPr>
                <w:noProof/>
                <w:webHidden/>
              </w:rPr>
              <w:fldChar w:fldCharType="separate"/>
            </w:r>
            <w:r>
              <w:rPr>
                <w:noProof/>
                <w:webHidden/>
              </w:rPr>
              <w:t>4</w:t>
            </w:r>
            <w:r>
              <w:rPr>
                <w:noProof/>
                <w:webHidden/>
              </w:rPr>
              <w:fldChar w:fldCharType="end"/>
            </w:r>
          </w:hyperlink>
        </w:p>
        <w:p w14:paraId="77F6170F" w14:textId="362355CE" w:rsidR="00D0044E" w:rsidRDefault="00D0044E">
          <w:pPr>
            <w:pStyle w:val="TOC2"/>
            <w:tabs>
              <w:tab w:val="right" w:leader="dot" w:pos="9350"/>
            </w:tabs>
            <w:rPr>
              <w:noProof/>
              <w:kern w:val="2"/>
              <w:sz w:val="24"/>
              <w:szCs w:val="24"/>
              <w:lang w:val="en-GB" w:eastAsia="en-GB"/>
              <w14:ligatures w14:val="standardContextual"/>
            </w:rPr>
          </w:pPr>
          <w:hyperlink w:anchor="_Toc221934361" w:history="1">
            <w:r w:rsidRPr="00D06D96">
              <w:rPr>
                <w:rStyle w:val="Hyperlink"/>
                <w:rFonts w:ascii="Verdana" w:hAnsi="Verdana"/>
                <w:noProof/>
              </w:rPr>
              <w:t>Challenges &amp; Obstacles</w:t>
            </w:r>
            <w:r>
              <w:rPr>
                <w:noProof/>
                <w:webHidden/>
              </w:rPr>
              <w:tab/>
            </w:r>
            <w:r>
              <w:rPr>
                <w:noProof/>
                <w:webHidden/>
              </w:rPr>
              <w:fldChar w:fldCharType="begin"/>
            </w:r>
            <w:r>
              <w:rPr>
                <w:noProof/>
                <w:webHidden/>
              </w:rPr>
              <w:instrText xml:space="preserve"> PAGEREF _Toc221934361 \h </w:instrText>
            </w:r>
            <w:r>
              <w:rPr>
                <w:noProof/>
                <w:webHidden/>
              </w:rPr>
            </w:r>
            <w:r>
              <w:rPr>
                <w:noProof/>
                <w:webHidden/>
              </w:rPr>
              <w:fldChar w:fldCharType="separate"/>
            </w:r>
            <w:r>
              <w:rPr>
                <w:noProof/>
                <w:webHidden/>
              </w:rPr>
              <w:t>4</w:t>
            </w:r>
            <w:r>
              <w:rPr>
                <w:noProof/>
                <w:webHidden/>
              </w:rPr>
              <w:fldChar w:fldCharType="end"/>
            </w:r>
          </w:hyperlink>
        </w:p>
        <w:p w14:paraId="36DF85BF" w14:textId="788CC264" w:rsidR="00D0044E" w:rsidRDefault="00D0044E">
          <w:pPr>
            <w:pStyle w:val="TOC3"/>
            <w:tabs>
              <w:tab w:val="right" w:leader="dot" w:pos="9350"/>
            </w:tabs>
            <w:rPr>
              <w:noProof/>
              <w:kern w:val="2"/>
              <w:sz w:val="24"/>
              <w:szCs w:val="24"/>
              <w:lang w:val="en-GB" w:eastAsia="en-GB"/>
              <w14:ligatures w14:val="standardContextual"/>
            </w:rPr>
          </w:pPr>
          <w:hyperlink w:anchor="_Toc221934362" w:history="1">
            <w:r w:rsidRPr="00D06D96">
              <w:rPr>
                <w:rStyle w:val="Hyperlink"/>
                <w:noProof/>
              </w:rPr>
              <w:t>Encounters &amp; Enemies</w:t>
            </w:r>
            <w:r>
              <w:rPr>
                <w:noProof/>
                <w:webHidden/>
              </w:rPr>
              <w:tab/>
            </w:r>
            <w:r>
              <w:rPr>
                <w:noProof/>
                <w:webHidden/>
              </w:rPr>
              <w:fldChar w:fldCharType="begin"/>
            </w:r>
            <w:r>
              <w:rPr>
                <w:noProof/>
                <w:webHidden/>
              </w:rPr>
              <w:instrText xml:space="preserve"> PAGEREF _Toc221934362 \h </w:instrText>
            </w:r>
            <w:r>
              <w:rPr>
                <w:noProof/>
                <w:webHidden/>
              </w:rPr>
            </w:r>
            <w:r>
              <w:rPr>
                <w:noProof/>
                <w:webHidden/>
              </w:rPr>
              <w:fldChar w:fldCharType="separate"/>
            </w:r>
            <w:r>
              <w:rPr>
                <w:noProof/>
                <w:webHidden/>
              </w:rPr>
              <w:t>4</w:t>
            </w:r>
            <w:r>
              <w:rPr>
                <w:noProof/>
                <w:webHidden/>
              </w:rPr>
              <w:fldChar w:fldCharType="end"/>
            </w:r>
          </w:hyperlink>
        </w:p>
        <w:p w14:paraId="381ACE6C" w14:textId="67A95CCF" w:rsidR="00D0044E" w:rsidRDefault="00D0044E">
          <w:pPr>
            <w:pStyle w:val="TOC3"/>
            <w:tabs>
              <w:tab w:val="right" w:leader="dot" w:pos="9350"/>
            </w:tabs>
            <w:rPr>
              <w:noProof/>
              <w:kern w:val="2"/>
              <w:sz w:val="24"/>
              <w:szCs w:val="24"/>
              <w:lang w:val="en-GB" w:eastAsia="en-GB"/>
              <w14:ligatures w14:val="standardContextual"/>
            </w:rPr>
          </w:pPr>
          <w:hyperlink w:anchor="_Toc221934363" w:history="1">
            <w:r w:rsidRPr="00D06D96">
              <w:rPr>
                <w:rStyle w:val="Hyperlink"/>
                <w:noProof/>
              </w:rPr>
              <w:t>Puzzle Design</w:t>
            </w:r>
            <w:r>
              <w:rPr>
                <w:noProof/>
                <w:webHidden/>
              </w:rPr>
              <w:tab/>
            </w:r>
            <w:r>
              <w:rPr>
                <w:noProof/>
                <w:webHidden/>
              </w:rPr>
              <w:fldChar w:fldCharType="begin"/>
            </w:r>
            <w:r>
              <w:rPr>
                <w:noProof/>
                <w:webHidden/>
              </w:rPr>
              <w:instrText xml:space="preserve"> PAGEREF _Toc221934363 \h </w:instrText>
            </w:r>
            <w:r>
              <w:rPr>
                <w:noProof/>
                <w:webHidden/>
              </w:rPr>
            </w:r>
            <w:r>
              <w:rPr>
                <w:noProof/>
                <w:webHidden/>
              </w:rPr>
              <w:fldChar w:fldCharType="separate"/>
            </w:r>
            <w:r>
              <w:rPr>
                <w:noProof/>
                <w:webHidden/>
              </w:rPr>
              <w:t>5</w:t>
            </w:r>
            <w:r>
              <w:rPr>
                <w:noProof/>
                <w:webHidden/>
              </w:rPr>
              <w:fldChar w:fldCharType="end"/>
            </w:r>
          </w:hyperlink>
        </w:p>
        <w:p w14:paraId="776DDD7F" w14:textId="112B0BB5" w:rsidR="00D0044E" w:rsidRDefault="00D0044E">
          <w:pPr>
            <w:pStyle w:val="TOC3"/>
            <w:tabs>
              <w:tab w:val="right" w:leader="dot" w:pos="9350"/>
            </w:tabs>
            <w:rPr>
              <w:noProof/>
              <w:kern w:val="2"/>
              <w:sz w:val="24"/>
              <w:szCs w:val="24"/>
              <w:lang w:val="en-GB" w:eastAsia="en-GB"/>
              <w14:ligatures w14:val="standardContextual"/>
            </w:rPr>
          </w:pPr>
          <w:hyperlink w:anchor="_Toc221934364" w:history="1">
            <w:r w:rsidRPr="00D06D96">
              <w:rPr>
                <w:rStyle w:val="Hyperlink"/>
                <w:noProof/>
              </w:rPr>
              <w:t>Balance</w:t>
            </w:r>
            <w:r>
              <w:rPr>
                <w:noProof/>
                <w:webHidden/>
              </w:rPr>
              <w:tab/>
            </w:r>
            <w:r>
              <w:rPr>
                <w:noProof/>
                <w:webHidden/>
              </w:rPr>
              <w:fldChar w:fldCharType="begin"/>
            </w:r>
            <w:r>
              <w:rPr>
                <w:noProof/>
                <w:webHidden/>
              </w:rPr>
              <w:instrText xml:space="preserve"> PAGEREF _Toc221934364 \h </w:instrText>
            </w:r>
            <w:r>
              <w:rPr>
                <w:noProof/>
                <w:webHidden/>
              </w:rPr>
            </w:r>
            <w:r>
              <w:rPr>
                <w:noProof/>
                <w:webHidden/>
              </w:rPr>
              <w:fldChar w:fldCharType="separate"/>
            </w:r>
            <w:r>
              <w:rPr>
                <w:noProof/>
                <w:webHidden/>
              </w:rPr>
              <w:t>5</w:t>
            </w:r>
            <w:r>
              <w:rPr>
                <w:noProof/>
                <w:webHidden/>
              </w:rPr>
              <w:fldChar w:fldCharType="end"/>
            </w:r>
          </w:hyperlink>
        </w:p>
        <w:p w14:paraId="4CD7504A" w14:textId="5C2B2C2D" w:rsidR="00D0044E" w:rsidRDefault="00D0044E">
          <w:pPr>
            <w:pStyle w:val="TOC2"/>
            <w:tabs>
              <w:tab w:val="right" w:leader="dot" w:pos="9350"/>
            </w:tabs>
            <w:rPr>
              <w:noProof/>
              <w:kern w:val="2"/>
              <w:sz w:val="24"/>
              <w:szCs w:val="24"/>
              <w:lang w:val="en-GB" w:eastAsia="en-GB"/>
              <w14:ligatures w14:val="standardContextual"/>
            </w:rPr>
          </w:pPr>
          <w:hyperlink w:anchor="_Toc221934365" w:history="1">
            <w:r w:rsidRPr="00D06D96">
              <w:rPr>
                <w:rStyle w:val="Hyperlink"/>
                <w:rFonts w:ascii="Verdana" w:hAnsi="Verdana"/>
                <w:noProof/>
              </w:rPr>
              <w:t>Mission &amp; Narrative</w:t>
            </w:r>
            <w:r>
              <w:rPr>
                <w:noProof/>
                <w:webHidden/>
              </w:rPr>
              <w:tab/>
            </w:r>
            <w:r>
              <w:rPr>
                <w:noProof/>
                <w:webHidden/>
              </w:rPr>
              <w:fldChar w:fldCharType="begin"/>
            </w:r>
            <w:r>
              <w:rPr>
                <w:noProof/>
                <w:webHidden/>
              </w:rPr>
              <w:instrText xml:space="preserve"> PAGEREF _Toc221934365 \h </w:instrText>
            </w:r>
            <w:r>
              <w:rPr>
                <w:noProof/>
                <w:webHidden/>
              </w:rPr>
            </w:r>
            <w:r>
              <w:rPr>
                <w:noProof/>
                <w:webHidden/>
              </w:rPr>
              <w:fldChar w:fldCharType="separate"/>
            </w:r>
            <w:r>
              <w:rPr>
                <w:noProof/>
                <w:webHidden/>
              </w:rPr>
              <w:t>5</w:t>
            </w:r>
            <w:r>
              <w:rPr>
                <w:noProof/>
                <w:webHidden/>
              </w:rPr>
              <w:fldChar w:fldCharType="end"/>
            </w:r>
          </w:hyperlink>
        </w:p>
        <w:p w14:paraId="7B300A29" w14:textId="6EE6BBC8" w:rsidR="00D0044E" w:rsidRDefault="00D0044E">
          <w:pPr>
            <w:pStyle w:val="TOC3"/>
            <w:tabs>
              <w:tab w:val="right" w:leader="dot" w:pos="9350"/>
            </w:tabs>
            <w:rPr>
              <w:noProof/>
              <w:kern w:val="2"/>
              <w:sz w:val="24"/>
              <w:szCs w:val="24"/>
              <w:lang w:val="en-GB" w:eastAsia="en-GB"/>
              <w14:ligatures w14:val="standardContextual"/>
            </w:rPr>
          </w:pPr>
          <w:hyperlink w:anchor="_Toc221934366" w:history="1">
            <w:r w:rsidRPr="00D06D96">
              <w:rPr>
                <w:rStyle w:val="Hyperlink"/>
                <w:noProof/>
              </w:rPr>
              <w:t>Theme &amp; Visuals</w:t>
            </w:r>
            <w:r>
              <w:rPr>
                <w:noProof/>
                <w:webHidden/>
              </w:rPr>
              <w:tab/>
            </w:r>
            <w:r>
              <w:rPr>
                <w:noProof/>
                <w:webHidden/>
              </w:rPr>
              <w:fldChar w:fldCharType="begin"/>
            </w:r>
            <w:r>
              <w:rPr>
                <w:noProof/>
                <w:webHidden/>
              </w:rPr>
              <w:instrText xml:space="preserve"> PAGEREF _Toc221934366 \h </w:instrText>
            </w:r>
            <w:r>
              <w:rPr>
                <w:noProof/>
                <w:webHidden/>
              </w:rPr>
            </w:r>
            <w:r>
              <w:rPr>
                <w:noProof/>
                <w:webHidden/>
              </w:rPr>
              <w:fldChar w:fldCharType="separate"/>
            </w:r>
            <w:r>
              <w:rPr>
                <w:noProof/>
                <w:webHidden/>
              </w:rPr>
              <w:t>5</w:t>
            </w:r>
            <w:r>
              <w:rPr>
                <w:noProof/>
                <w:webHidden/>
              </w:rPr>
              <w:fldChar w:fldCharType="end"/>
            </w:r>
          </w:hyperlink>
        </w:p>
        <w:p w14:paraId="7D02BA95" w14:textId="4AD77469" w:rsidR="00D0044E" w:rsidRDefault="00D0044E">
          <w:pPr>
            <w:pStyle w:val="TOC3"/>
            <w:tabs>
              <w:tab w:val="right" w:leader="dot" w:pos="9350"/>
            </w:tabs>
            <w:rPr>
              <w:noProof/>
              <w:kern w:val="2"/>
              <w:sz w:val="24"/>
              <w:szCs w:val="24"/>
              <w:lang w:val="en-GB" w:eastAsia="en-GB"/>
              <w14:ligatures w14:val="standardContextual"/>
            </w:rPr>
          </w:pPr>
          <w:hyperlink w:anchor="_Toc221934367" w:history="1">
            <w:r w:rsidRPr="00D06D96">
              <w:rPr>
                <w:rStyle w:val="Hyperlink"/>
                <w:noProof/>
              </w:rPr>
              <w:t>Narrative Story</w:t>
            </w:r>
            <w:r>
              <w:rPr>
                <w:noProof/>
                <w:webHidden/>
              </w:rPr>
              <w:tab/>
            </w:r>
            <w:r>
              <w:rPr>
                <w:noProof/>
                <w:webHidden/>
              </w:rPr>
              <w:fldChar w:fldCharType="begin"/>
            </w:r>
            <w:r>
              <w:rPr>
                <w:noProof/>
                <w:webHidden/>
              </w:rPr>
              <w:instrText xml:space="preserve"> PAGEREF _Toc221934367 \h </w:instrText>
            </w:r>
            <w:r>
              <w:rPr>
                <w:noProof/>
                <w:webHidden/>
              </w:rPr>
            </w:r>
            <w:r>
              <w:rPr>
                <w:noProof/>
                <w:webHidden/>
              </w:rPr>
              <w:fldChar w:fldCharType="separate"/>
            </w:r>
            <w:r>
              <w:rPr>
                <w:noProof/>
                <w:webHidden/>
              </w:rPr>
              <w:t>5</w:t>
            </w:r>
            <w:r>
              <w:rPr>
                <w:noProof/>
                <w:webHidden/>
              </w:rPr>
              <w:fldChar w:fldCharType="end"/>
            </w:r>
          </w:hyperlink>
        </w:p>
        <w:p w14:paraId="6CBCD159" w14:textId="123EAD32" w:rsidR="00D0044E" w:rsidRDefault="00D0044E">
          <w:pPr>
            <w:pStyle w:val="TOC3"/>
            <w:tabs>
              <w:tab w:val="right" w:leader="dot" w:pos="9350"/>
            </w:tabs>
            <w:rPr>
              <w:noProof/>
              <w:kern w:val="2"/>
              <w:sz w:val="24"/>
              <w:szCs w:val="24"/>
              <w:lang w:val="en-GB" w:eastAsia="en-GB"/>
              <w14:ligatures w14:val="standardContextual"/>
            </w:rPr>
          </w:pPr>
          <w:hyperlink w:anchor="_Toc221934368" w:history="1">
            <w:r w:rsidRPr="00D06D96">
              <w:rPr>
                <w:rStyle w:val="Hyperlink"/>
                <w:noProof/>
              </w:rPr>
              <w:t>Mission Design</w:t>
            </w:r>
            <w:r>
              <w:rPr>
                <w:noProof/>
                <w:webHidden/>
              </w:rPr>
              <w:tab/>
            </w:r>
            <w:r>
              <w:rPr>
                <w:noProof/>
                <w:webHidden/>
              </w:rPr>
              <w:fldChar w:fldCharType="begin"/>
            </w:r>
            <w:r>
              <w:rPr>
                <w:noProof/>
                <w:webHidden/>
              </w:rPr>
              <w:instrText xml:space="preserve"> PAGEREF _Toc221934368 \h </w:instrText>
            </w:r>
            <w:r>
              <w:rPr>
                <w:noProof/>
                <w:webHidden/>
              </w:rPr>
            </w:r>
            <w:r>
              <w:rPr>
                <w:noProof/>
                <w:webHidden/>
              </w:rPr>
              <w:fldChar w:fldCharType="separate"/>
            </w:r>
            <w:r>
              <w:rPr>
                <w:noProof/>
                <w:webHidden/>
              </w:rPr>
              <w:t>5</w:t>
            </w:r>
            <w:r>
              <w:rPr>
                <w:noProof/>
                <w:webHidden/>
              </w:rPr>
              <w:fldChar w:fldCharType="end"/>
            </w:r>
          </w:hyperlink>
        </w:p>
        <w:p w14:paraId="22B840D7" w14:textId="1F5388DC" w:rsidR="00D0044E" w:rsidRDefault="00D0044E">
          <w:pPr>
            <w:pStyle w:val="TOC2"/>
            <w:tabs>
              <w:tab w:val="right" w:leader="dot" w:pos="9350"/>
            </w:tabs>
            <w:rPr>
              <w:noProof/>
              <w:kern w:val="2"/>
              <w:sz w:val="24"/>
              <w:szCs w:val="24"/>
              <w:lang w:val="en-GB" w:eastAsia="en-GB"/>
              <w14:ligatures w14:val="standardContextual"/>
            </w:rPr>
          </w:pPr>
          <w:hyperlink w:anchor="_Toc221934369" w:history="1">
            <w:r w:rsidRPr="00D06D96">
              <w:rPr>
                <w:rStyle w:val="Hyperlink"/>
                <w:rFonts w:ascii="Verdana" w:hAnsi="Verdana"/>
                <w:noProof/>
              </w:rPr>
              <w:t>Expected Player Experience</w:t>
            </w:r>
            <w:r>
              <w:rPr>
                <w:noProof/>
                <w:webHidden/>
              </w:rPr>
              <w:tab/>
            </w:r>
            <w:r>
              <w:rPr>
                <w:noProof/>
                <w:webHidden/>
              </w:rPr>
              <w:fldChar w:fldCharType="begin"/>
            </w:r>
            <w:r>
              <w:rPr>
                <w:noProof/>
                <w:webHidden/>
              </w:rPr>
              <w:instrText xml:space="preserve"> PAGEREF _Toc221934369 \h </w:instrText>
            </w:r>
            <w:r>
              <w:rPr>
                <w:noProof/>
                <w:webHidden/>
              </w:rPr>
            </w:r>
            <w:r>
              <w:rPr>
                <w:noProof/>
                <w:webHidden/>
              </w:rPr>
              <w:fldChar w:fldCharType="separate"/>
            </w:r>
            <w:r>
              <w:rPr>
                <w:noProof/>
                <w:webHidden/>
              </w:rPr>
              <w:t>5</w:t>
            </w:r>
            <w:r>
              <w:rPr>
                <w:noProof/>
                <w:webHidden/>
              </w:rPr>
              <w:fldChar w:fldCharType="end"/>
            </w:r>
          </w:hyperlink>
        </w:p>
        <w:p w14:paraId="7581A0FB" w14:textId="119C352D" w:rsidR="4322862E" w:rsidRPr="00621DFB" w:rsidRDefault="4322862E" w:rsidP="4322862E">
          <w:pPr>
            <w:pStyle w:val="TOC2"/>
            <w:tabs>
              <w:tab w:val="right" w:leader="dot" w:pos="9360"/>
            </w:tabs>
            <w:rPr>
              <w:rStyle w:val="Hyperlink"/>
              <w:rFonts w:ascii="Verdana" w:hAnsi="Verdana"/>
            </w:rPr>
          </w:pPr>
          <w:r w:rsidRPr="00621DFB">
            <w:rPr>
              <w:rFonts w:ascii="Verdana" w:hAnsi="Verdana"/>
            </w:rPr>
            <w:fldChar w:fldCharType="end"/>
          </w:r>
        </w:p>
      </w:sdtContent>
    </w:sdt>
    <w:p w14:paraId="3753D45F" w14:textId="0EBC2365" w:rsidR="00754878" w:rsidRPr="00621DFB" w:rsidRDefault="00754878" w:rsidP="4322862E">
      <w:pPr>
        <w:rPr>
          <w:rFonts w:ascii="Verdana" w:eastAsiaTheme="majorEastAsia" w:hAnsi="Verdana" w:cstheme="majorBidi"/>
          <w:color w:val="B01513" w:themeColor="accent1"/>
          <w:sz w:val="28"/>
          <w:szCs w:val="28"/>
        </w:rPr>
      </w:pPr>
    </w:p>
    <w:p w14:paraId="0130D317" w14:textId="79C5E0F3" w:rsidR="00D847EB" w:rsidRPr="0047051D" w:rsidRDefault="31854B07" w:rsidP="00D847EB">
      <w:pPr>
        <w:pStyle w:val="Heading1"/>
        <w:rPr>
          <w:rFonts w:ascii="Verdana" w:hAnsi="Verdana"/>
          <w:b/>
          <w:bCs/>
          <w:color w:val="EC5654" w:themeColor="accent1" w:themeTint="99"/>
        </w:rPr>
      </w:pPr>
      <w:bookmarkStart w:id="0" w:name="_Toc221934348"/>
      <w:r w:rsidRPr="0047051D">
        <w:rPr>
          <w:rFonts w:ascii="Verdana" w:hAnsi="Verdana"/>
          <w:b/>
          <w:bCs/>
          <w:color w:val="EC5654" w:themeColor="accent1" w:themeTint="99"/>
        </w:rPr>
        <w:lastRenderedPageBreak/>
        <w:t>High Level Overview</w:t>
      </w:r>
      <w:bookmarkEnd w:id="0"/>
    </w:p>
    <w:p w14:paraId="368E1DE7" w14:textId="620D6CCD" w:rsidR="00D82F53" w:rsidRDefault="00D82F53" w:rsidP="00170E02">
      <w:pPr>
        <w:pStyle w:val="Heading2"/>
        <w:rPr>
          <w:rFonts w:ascii="Verdana" w:hAnsi="Verdana"/>
        </w:rPr>
      </w:pPr>
      <w:bookmarkStart w:id="1" w:name="_Toc221934349"/>
      <w:r>
        <w:rPr>
          <w:rFonts w:ascii="Verdana" w:hAnsi="Verdana"/>
        </w:rPr>
        <w:t>Design Goals</w:t>
      </w:r>
      <w:bookmarkEnd w:id="1"/>
    </w:p>
    <w:p w14:paraId="627B9401" w14:textId="39E9CD6B" w:rsidR="00713A0E" w:rsidRPr="00713A0E" w:rsidRDefault="00713A0E" w:rsidP="00713A0E">
      <w:r>
        <w:t>From the design of the level I want to achieve a player experience that is happy with the gameplay of driving. In realistic to unrealistic scenarios. Whilst also having some competition for best lap time.</w:t>
      </w:r>
    </w:p>
    <w:p w14:paraId="165E04E7" w14:textId="673D5260" w:rsidR="00170E02" w:rsidRDefault="00170E02" w:rsidP="00170E02">
      <w:pPr>
        <w:pStyle w:val="Heading2"/>
        <w:rPr>
          <w:rFonts w:ascii="Verdana" w:hAnsi="Verdana"/>
        </w:rPr>
      </w:pPr>
      <w:bookmarkStart w:id="2" w:name="_Toc221934350"/>
      <w:r w:rsidRPr="00F01765">
        <w:rPr>
          <w:rFonts w:ascii="Verdana" w:hAnsi="Verdana"/>
        </w:rPr>
        <w:t>Level Goals</w:t>
      </w:r>
      <w:bookmarkEnd w:id="2"/>
    </w:p>
    <w:p w14:paraId="46DADE41" w14:textId="468A0ADC" w:rsidR="00713A0E" w:rsidRPr="00713A0E" w:rsidRDefault="00713A0E" w:rsidP="00713A0E">
      <w:r>
        <w:t>The objective of the player is to finish the level as fast as possible. Whils</w:t>
      </w:r>
      <w:r w:rsidR="00223238">
        <w:t>t also looking at all possible cuts to be taken drive optimally.</w:t>
      </w:r>
      <w:r w:rsidR="00C72488">
        <w:t xml:space="preserve"> </w:t>
      </w:r>
    </w:p>
    <w:p w14:paraId="4B1929BF" w14:textId="6187A1EE" w:rsidR="00170E02" w:rsidRDefault="31854B07" w:rsidP="00170E02">
      <w:pPr>
        <w:pStyle w:val="Heading2"/>
        <w:rPr>
          <w:rFonts w:ascii="Verdana" w:hAnsi="Verdana"/>
        </w:rPr>
      </w:pPr>
      <w:bookmarkStart w:id="3" w:name="_Toc221934351"/>
      <w:r w:rsidRPr="00F01765">
        <w:rPr>
          <w:rFonts w:ascii="Verdana" w:hAnsi="Verdana"/>
        </w:rPr>
        <w:t xml:space="preserve">Design </w:t>
      </w:r>
      <w:r w:rsidR="115BB356" w:rsidRPr="00F01765">
        <w:rPr>
          <w:rFonts w:ascii="Verdana" w:hAnsi="Verdana"/>
        </w:rPr>
        <w:t>Considerations</w:t>
      </w:r>
      <w:bookmarkEnd w:id="3"/>
    </w:p>
    <w:p w14:paraId="00ED3A5D" w14:textId="6AED0223" w:rsidR="00FF2793" w:rsidRPr="00FF2793" w:rsidRDefault="007D6E12" w:rsidP="00FF2793">
      <w:r>
        <w:t xml:space="preserve">Some conventions and considerations I will </w:t>
      </w:r>
      <w:r w:rsidR="00920DFF">
        <w:t>follow</w:t>
      </w:r>
      <w:r w:rsidR="004670BD">
        <w:t xml:space="preserve"> </w:t>
      </w:r>
      <w:r>
        <w:t>will be h</w:t>
      </w:r>
      <w:r w:rsidR="00C72488">
        <w:t xml:space="preserve">aving a player </w:t>
      </w:r>
      <w:r w:rsidR="00920DFF">
        <w:t>to make</w:t>
      </w:r>
      <w:r w:rsidR="00C72488">
        <w:t xml:space="preserve"> sure they </w:t>
      </w:r>
      <w:r w:rsidR="00887F99">
        <w:t>do not</w:t>
      </w:r>
      <w:r w:rsidR="00C72488">
        <w:t xml:space="preserve"> crash due to the level. Like when going on a straight road for a long time it will then have a wider turn to turn so player has more space to turn and not crash. Not wanting to have to break for more than a second or two </w:t>
      </w:r>
      <w:r w:rsidR="00920DFF">
        <w:t>as if I</w:t>
      </w:r>
      <w:r w:rsidR="00C72488">
        <w:t xml:space="preserve"> want it as a race map keeping the player in flow.</w:t>
      </w:r>
      <w:r>
        <w:t xml:space="preserve"> Having arrow signs letting player know turn coming soon. Whilst being in the flow having player make jumps be calculated and not too short. Checkpoints are not where the jump is bit before </w:t>
      </w:r>
      <w:r w:rsidR="00920DFF">
        <w:t>letting</w:t>
      </w:r>
      <w:r>
        <w:t xml:space="preserve"> player build up speed again to jump again. Racetrack will be Road having maximum grip level on car.</w:t>
      </w:r>
    </w:p>
    <w:p w14:paraId="60D75B40" w14:textId="6FF74FED" w:rsidR="00D847EB" w:rsidRDefault="00170E02" w:rsidP="00D847EB">
      <w:pPr>
        <w:pStyle w:val="Heading2"/>
        <w:rPr>
          <w:rFonts w:ascii="Verdana" w:hAnsi="Verdana"/>
        </w:rPr>
      </w:pPr>
      <w:bookmarkStart w:id="4" w:name="_Toc221934352"/>
      <w:r w:rsidRPr="00F01765">
        <w:rPr>
          <w:rFonts w:ascii="Verdana" w:hAnsi="Verdana"/>
        </w:rPr>
        <w:t>Key Elements</w:t>
      </w:r>
      <w:bookmarkEnd w:id="4"/>
    </w:p>
    <w:p w14:paraId="061701E4" w14:textId="13BF2EDF" w:rsidR="002E60A9" w:rsidRPr="007D6E12" w:rsidRDefault="007D6E12" w:rsidP="007D6E12">
      <w:r>
        <w:t xml:space="preserve">Key elements I plan to include in my map would be. For </w:t>
      </w:r>
      <w:r w:rsidR="004670BD">
        <w:t>enemies there</w:t>
      </w:r>
      <w:r w:rsidR="002E60A9">
        <w:t xml:space="preserve"> </w:t>
      </w:r>
      <w:r>
        <w:t xml:space="preserve">would be environmental hazards </w:t>
      </w:r>
      <w:r w:rsidR="00920DFF">
        <w:t>and</w:t>
      </w:r>
      <w:r>
        <w:t xml:space="preserve"> some parts that force the player to set their line perfectly before hitting the block. If player hits wall </w:t>
      </w:r>
      <w:r w:rsidR="00920DFF">
        <w:t>at</w:t>
      </w:r>
      <w:r>
        <w:t xml:space="preserve"> full </w:t>
      </w:r>
      <w:r w:rsidR="002E60A9">
        <w:t>speed they</w:t>
      </w:r>
      <w:r>
        <w:t xml:space="preserve"> will crash and have the car break and undrivable. For </w:t>
      </w:r>
      <w:r w:rsidR="00920DFF">
        <w:t>weapons there</w:t>
      </w:r>
      <w:r>
        <w:t xml:space="preserve"> </w:t>
      </w:r>
      <w:r w:rsidR="002E60A9">
        <w:t>will</w:t>
      </w:r>
      <w:r>
        <w:t xml:space="preserve"> </w:t>
      </w:r>
      <w:r w:rsidR="00920DFF">
        <w:t>be</w:t>
      </w:r>
      <w:r>
        <w:t xml:space="preserve"> some turbo that </w:t>
      </w:r>
      <w:r w:rsidR="00920DFF">
        <w:t>will</w:t>
      </w:r>
      <w:r>
        <w:t xml:space="preserve"> </w:t>
      </w:r>
      <w:r w:rsidR="002E60A9">
        <w:t>dictate</w:t>
      </w:r>
      <w:r>
        <w:t xml:space="preserve"> the pace</w:t>
      </w:r>
      <w:r w:rsidR="002E60A9">
        <w:t xml:space="preserve">. Pipe sections are in most arcade games which go to extreme speeds by using centrifugal force. It will be a circuit race. Will have buildings and trees to wall in the track giving the </w:t>
      </w:r>
      <w:r w:rsidR="00920DFF">
        <w:t>player</w:t>
      </w:r>
      <w:r w:rsidR="002E60A9">
        <w:t xml:space="preserve"> more speed.</w:t>
      </w:r>
    </w:p>
    <w:p w14:paraId="52FCDB7A" w14:textId="4732E718" w:rsidR="00D847EB" w:rsidRPr="0047051D" w:rsidRDefault="31854B07" w:rsidP="00D847EB">
      <w:pPr>
        <w:pStyle w:val="Heading1"/>
        <w:rPr>
          <w:rFonts w:ascii="Verdana" w:hAnsi="Verdana"/>
          <w:b/>
          <w:bCs/>
          <w:color w:val="EC5654" w:themeColor="accent1" w:themeTint="99"/>
        </w:rPr>
      </w:pPr>
      <w:bookmarkStart w:id="5" w:name="_Toc221934353"/>
      <w:r w:rsidRPr="0047051D">
        <w:rPr>
          <w:rFonts w:ascii="Verdana" w:hAnsi="Verdana"/>
          <w:b/>
          <w:bCs/>
          <w:color w:val="EC5654" w:themeColor="accent1" w:themeTint="99"/>
        </w:rPr>
        <w:t>Map</w:t>
      </w:r>
      <w:r w:rsidR="27BB76BD" w:rsidRPr="0047051D">
        <w:rPr>
          <w:rFonts w:ascii="Verdana" w:hAnsi="Verdana"/>
          <w:b/>
          <w:bCs/>
          <w:color w:val="EC5654" w:themeColor="accent1" w:themeTint="99"/>
        </w:rPr>
        <w:t xml:space="preserve"> Overview</w:t>
      </w:r>
      <w:bookmarkEnd w:id="5"/>
    </w:p>
    <w:p w14:paraId="74EE62A6" w14:textId="74322B22" w:rsidR="003540A2" w:rsidRDefault="0080729C" w:rsidP="009B53CB">
      <w:pPr>
        <w:pStyle w:val="Heading2"/>
        <w:rPr>
          <w:rFonts w:ascii="Verdana" w:hAnsi="Verdana"/>
        </w:rPr>
      </w:pPr>
      <w:bookmarkStart w:id="6" w:name="_Toc221934354"/>
      <w:r>
        <w:rPr>
          <w:rFonts w:ascii="Verdana" w:hAnsi="Verdana"/>
        </w:rPr>
        <w:t>Map Structure</w:t>
      </w:r>
      <w:bookmarkEnd w:id="6"/>
    </w:p>
    <w:p w14:paraId="48B1D332" w14:textId="7B38476D" w:rsidR="00501E2C" w:rsidRDefault="00501E2C" w:rsidP="007D4615">
      <w:pPr>
        <w:pStyle w:val="Heading3"/>
        <w:rPr>
          <w:color w:val="757575" w:themeColor="background2" w:themeShade="80"/>
        </w:rPr>
      </w:pPr>
      <w:bookmarkStart w:id="7" w:name="_Toc221934355"/>
      <w:r w:rsidRPr="00876956">
        <w:rPr>
          <w:color w:val="757575" w:themeColor="background2" w:themeShade="80"/>
        </w:rPr>
        <w:t>Layout</w:t>
      </w:r>
      <w:bookmarkEnd w:id="7"/>
    </w:p>
    <w:p w14:paraId="319FFAC0" w14:textId="7C59D473" w:rsidR="007D0F22" w:rsidRPr="007D0F22" w:rsidRDefault="007D0F22" w:rsidP="007D0F22">
      <w:r>
        <w:t xml:space="preserve">The race layout is a circuit. </w:t>
      </w:r>
      <w:r w:rsidR="00606255">
        <w:t xml:space="preserve">While using </w:t>
      </w:r>
      <w:r w:rsidR="00645B96">
        <w:t>track manias</w:t>
      </w:r>
      <w:r w:rsidR="00606255">
        <w:t xml:space="preserve"> mechanics the car </w:t>
      </w:r>
      <w:r w:rsidR="00920DFF">
        <w:t>changes</w:t>
      </w:r>
      <w:r w:rsidR="00606255">
        <w:t xml:space="preserve"> gameplay. Meaning there will be </w:t>
      </w:r>
      <w:r w:rsidR="00645B96">
        <w:t xml:space="preserve">multiple different tracks. Starting from </w:t>
      </w:r>
      <w:r w:rsidR="00920DFF">
        <w:t>stadium,</w:t>
      </w:r>
      <w:r w:rsidR="00645B96">
        <w:t xml:space="preserve"> </w:t>
      </w:r>
      <w:r w:rsidR="00920DFF">
        <w:t>dirt,</w:t>
      </w:r>
      <w:r w:rsidR="00645B96">
        <w:t xml:space="preserve"> </w:t>
      </w:r>
      <w:r w:rsidR="00887F99">
        <w:t>grass,</w:t>
      </w:r>
      <w:r w:rsidR="00645B96">
        <w:t xml:space="preserve"> and snow.</w:t>
      </w:r>
      <w:r w:rsidR="009F4DEA">
        <w:t xml:space="preserve"> </w:t>
      </w:r>
      <w:r w:rsidR="00920DFF">
        <w:t>On the</w:t>
      </w:r>
      <w:r w:rsidR="009F4DEA">
        <w:t xml:space="preserve"> line there would be </w:t>
      </w:r>
      <w:r w:rsidR="00920DFF">
        <w:t>an</w:t>
      </w:r>
      <w:r w:rsidR="009F4DEA">
        <w:t xml:space="preserve"> invisible path letting the player know where to keep the flow in by pulling the player towards it. </w:t>
      </w:r>
      <w:r w:rsidR="00645B96">
        <w:t xml:space="preserve">And </w:t>
      </w:r>
      <w:r w:rsidR="00920DFF">
        <w:t>also,</w:t>
      </w:r>
      <w:r w:rsidR="00645B96">
        <w:t xml:space="preserve"> a lot of arrow signs to let the player know where to go. Made it so </w:t>
      </w:r>
      <w:r w:rsidR="00920DFF">
        <w:t>red</w:t>
      </w:r>
      <w:r w:rsidR="00645B96">
        <w:t xml:space="preserve"> arrows mean slow down as danger ahead. Whilst yellow is a small indicator and green is just a turn and direction purposes. </w:t>
      </w:r>
    </w:p>
    <w:p w14:paraId="2BA925FF" w14:textId="6D5FEBCF" w:rsidR="007D4615" w:rsidRDefault="007D4615" w:rsidP="007D4615">
      <w:pPr>
        <w:pStyle w:val="Heading3"/>
        <w:rPr>
          <w:color w:val="757575" w:themeColor="background2" w:themeShade="80"/>
        </w:rPr>
      </w:pPr>
      <w:bookmarkStart w:id="8" w:name="_Toc221934356"/>
      <w:r w:rsidRPr="00876956">
        <w:rPr>
          <w:color w:val="757575" w:themeColor="background2" w:themeShade="80"/>
        </w:rPr>
        <w:lastRenderedPageBreak/>
        <w:t>Beats &amp; Pacing</w:t>
      </w:r>
      <w:bookmarkEnd w:id="8"/>
    </w:p>
    <w:p w14:paraId="2D340E9B" w14:textId="05DED10E" w:rsidR="009F4DEA" w:rsidRDefault="009F4DEA" w:rsidP="009F4DEA">
      <w:r>
        <w:t xml:space="preserve">The intro would be fast to get to car into at least third gear. Gets the setting going. In the middle part would have a drift area to go past then </w:t>
      </w:r>
      <w:r w:rsidR="00024C0D">
        <w:t>follow</w:t>
      </w:r>
      <w:r>
        <w:t xml:space="preserve"> with a jump. </w:t>
      </w:r>
      <w:r w:rsidR="00090C3B">
        <w:t>Bit of a side turn then leading to changing into the desert car in the dirt area. Then rally car in the grass following onto the snow car in the icy area. Ending off going back to the stadium car</w:t>
      </w:r>
    </w:p>
    <w:p w14:paraId="1218511B" w14:textId="4F467BC9" w:rsidR="009F4DEA" w:rsidRPr="009F4DEA" w:rsidRDefault="009F4DEA" w:rsidP="009F4DEA">
      <w:r>
        <w:t xml:space="preserve">Having rest beats for </w:t>
      </w:r>
      <w:r w:rsidR="00920DFF">
        <w:t>players</w:t>
      </w:r>
      <w:r>
        <w:t xml:space="preserve"> when taking a high turn like the drift area for at least 2 seconds. The end of the race would be the fastest part going full high speed.</w:t>
      </w:r>
    </w:p>
    <w:p w14:paraId="6BA275B2" w14:textId="4DBD3F65" w:rsidR="007D164D" w:rsidRDefault="007D164D" w:rsidP="007D164D">
      <w:pPr>
        <w:pStyle w:val="Heading3"/>
        <w:rPr>
          <w:color w:val="757575" w:themeColor="background2" w:themeShade="80"/>
        </w:rPr>
      </w:pPr>
      <w:bookmarkStart w:id="9" w:name="_Toc221934357"/>
      <w:r w:rsidRPr="00876956">
        <w:rPr>
          <w:color w:val="757575" w:themeColor="background2" w:themeShade="80"/>
        </w:rPr>
        <w:t>Spatial Design</w:t>
      </w:r>
      <w:bookmarkEnd w:id="9"/>
    </w:p>
    <w:p w14:paraId="4C440526" w14:textId="78ED43F1" w:rsidR="00B20FEA" w:rsidRPr="00B20FEA" w:rsidRDefault="00B20FEA" w:rsidP="00B20FEA">
      <w:r>
        <w:t>Using the 3D space to get in player’s mind. Narrowing track with scenery like trees</w:t>
      </w:r>
      <w:r w:rsidR="00090C3B">
        <w:t>, lights</w:t>
      </w:r>
      <w:r>
        <w:t xml:space="preserve"> and buildings makes the player feel </w:t>
      </w:r>
      <w:r w:rsidR="00920DFF">
        <w:t>as if</w:t>
      </w:r>
      <w:r>
        <w:t xml:space="preserve"> they are going faster.</w:t>
      </w:r>
      <w:r w:rsidR="00024C0D">
        <w:t xml:space="preserve"> After a </w:t>
      </w:r>
      <w:r w:rsidR="00920DFF">
        <w:t>while,</w:t>
      </w:r>
      <w:r w:rsidR="00024C0D">
        <w:t xml:space="preserve"> that while </w:t>
      </w:r>
      <w:r w:rsidR="00920DFF">
        <w:t>has</w:t>
      </w:r>
      <w:r w:rsidR="00024C0D">
        <w:t xml:space="preserve"> </w:t>
      </w:r>
      <w:r w:rsidR="00920DFF">
        <w:t>an</w:t>
      </w:r>
      <w:r w:rsidR="00024C0D">
        <w:t xml:space="preserve"> expansion where the player will see a change into </w:t>
      </w:r>
      <w:r w:rsidR="00920DFF">
        <w:t>an</w:t>
      </w:r>
      <w:r w:rsidR="00024C0D">
        <w:t xml:space="preserve"> opening view during a jump to feel like they caught a break in this race.</w:t>
      </w:r>
    </w:p>
    <w:p w14:paraId="48E8DFD4" w14:textId="29584B9B" w:rsidR="00104246" w:rsidRDefault="00104246" w:rsidP="00104246">
      <w:pPr>
        <w:pStyle w:val="Heading3"/>
        <w:rPr>
          <w:color w:val="757575" w:themeColor="background2" w:themeShade="80"/>
        </w:rPr>
      </w:pPr>
      <w:bookmarkStart w:id="10" w:name="_Toc221934358"/>
      <w:r w:rsidRPr="00876956">
        <w:rPr>
          <w:color w:val="757575" w:themeColor="background2" w:themeShade="80"/>
        </w:rPr>
        <w:t>Affordance &amp; Guidance</w:t>
      </w:r>
      <w:bookmarkEnd w:id="10"/>
    </w:p>
    <w:p w14:paraId="65914225" w14:textId="24BC0439" w:rsidR="00AF6C06" w:rsidRPr="00AF6C06" w:rsidRDefault="00AF6C06" w:rsidP="00AF6C06">
      <w:r>
        <w:t>Affordance</w:t>
      </w:r>
      <w:r w:rsidR="00914286">
        <w:t>,</w:t>
      </w:r>
      <w:r>
        <w:t xml:space="preserve"> a slight </w:t>
      </w:r>
      <w:r w:rsidR="002C57B4">
        <w:t>curve,</w:t>
      </w:r>
      <w:r>
        <w:t xml:space="preserve"> allows the player to </w:t>
      </w:r>
      <w:r w:rsidR="005C10F2">
        <w:t>go to</w:t>
      </w:r>
      <w:r>
        <w:t xml:space="preserve"> high speeds. But a sharp </w:t>
      </w:r>
      <w:r w:rsidR="005C10F2">
        <w:t>90-degree</w:t>
      </w:r>
      <w:r>
        <w:t xml:space="preserve"> turn affords a drift or a sharp break. Directional signage using arrow signs. Will be before the part so player can react to it. Lights having the </w:t>
      </w:r>
      <w:r w:rsidR="002C57B4">
        <w:t>players’</w:t>
      </w:r>
      <w:r>
        <w:t xml:space="preserve"> eye naturally looking at the light and following it.</w:t>
      </w:r>
    </w:p>
    <w:p w14:paraId="76028871" w14:textId="77777777" w:rsidR="00623ECF" w:rsidRDefault="00623ECF" w:rsidP="00623ECF">
      <w:pPr>
        <w:pStyle w:val="Heading3"/>
        <w:rPr>
          <w:color w:val="757575" w:themeColor="background2" w:themeShade="80"/>
        </w:rPr>
      </w:pPr>
      <w:bookmarkStart w:id="11" w:name="_Toc221934359"/>
      <w:r w:rsidRPr="00876956">
        <w:rPr>
          <w:color w:val="757575" w:themeColor="background2" w:themeShade="80"/>
        </w:rPr>
        <w:t>Resources &amp; Pick Ups</w:t>
      </w:r>
      <w:bookmarkEnd w:id="11"/>
    </w:p>
    <w:p w14:paraId="2D8B60ED" w14:textId="0F4177D9" w:rsidR="003F4329" w:rsidRPr="003F4329" w:rsidRDefault="00914286" w:rsidP="003F4329">
      <w:r>
        <w:t xml:space="preserve">For </w:t>
      </w:r>
      <w:r w:rsidR="00887F99">
        <w:t>resources,</w:t>
      </w:r>
      <w:r>
        <w:t xml:space="preserve"> the most useful one will be</w:t>
      </w:r>
      <w:r w:rsidR="005C10F2">
        <w:t xml:space="preserve"> the boosts. They are the power ups ensuring the player has enough speed for the next beat.</w:t>
      </w:r>
      <w:r w:rsidR="00031D71">
        <w:t xml:space="preserve"> Risky </w:t>
      </w:r>
      <w:r w:rsidR="00920DFF">
        <w:t>finishes</w:t>
      </w:r>
      <w:r w:rsidR="00031D71">
        <w:t xml:space="preserve"> a very narrow gap player must fit in to catch up for a second or </w:t>
      </w:r>
      <w:r w:rsidR="00920DFF">
        <w:t>two</w:t>
      </w:r>
      <w:r w:rsidR="00031D71">
        <w:t xml:space="preserve"> behind.</w:t>
      </w:r>
    </w:p>
    <w:p w14:paraId="33BB8D76" w14:textId="6F63B4AC" w:rsidR="00974C80" w:rsidRDefault="00974C80" w:rsidP="00974C80">
      <w:pPr>
        <w:pStyle w:val="Heading3"/>
        <w:rPr>
          <w:color w:val="757575" w:themeColor="background2" w:themeShade="80"/>
        </w:rPr>
      </w:pPr>
      <w:bookmarkStart w:id="12" w:name="_Toc221934360"/>
      <w:r w:rsidRPr="00876956">
        <w:rPr>
          <w:color w:val="757575" w:themeColor="background2" w:themeShade="80"/>
        </w:rPr>
        <w:t>Points of Interest</w:t>
      </w:r>
      <w:bookmarkEnd w:id="12"/>
    </w:p>
    <w:p w14:paraId="5D113C72" w14:textId="31E3CF14" w:rsidR="00031D71" w:rsidRPr="00031D71" w:rsidRDefault="00031D71" w:rsidP="00031D71">
      <w:r>
        <w:t>Landmarks will be the main</w:t>
      </w:r>
      <w:r w:rsidR="00121735">
        <w:t xml:space="preserve"> POI. Having a large tower in the distance the player uses this to understand where they are in the circuit. A jump over a </w:t>
      </w:r>
      <w:r w:rsidR="00920DFF">
        <w:t>building makes</w:t>
      </w:r>
      <w:r w:rsidR="00121735">
        <w:t xml:space="preserve"> the map a bit dramatic. Finish line will have </w:t>
      </w:r>
      <w:r w:rsidR="00392E1A">
        <w:t>a big crowd of people watching</w:t>
      </w:r>
      <w:r w:rsidR="00121735">
        <w:t xml:space="preserve"> so </w:t>
      </w:r>
      <w:r w:rsidR="00920DFF">
        <w:t>players know</w:t>
      </w:r>
      <w:r w:rsidR="00121735">
        <w:t xml:space="preserve"> </w:t>
      </w:r>
      <w:r w:rsidR="00887F99">
        <w:t>that is</w:t>
      </w:r>
      <w:r w:rsidR="00121735">
        <w:t xml:space="preserve"> the end.</w:t>
      </w:r>
    </w:p>
    <w:p w14:paraId="5CB81095" w14:textId="76B13422" w:rsidR="00E00BD6" w:rsidRDefault="00563503" w:rsidP="009B53CB">
      <w:pPr>
        <w:pStyle w:val="Heading2"/>
        <w:rPr>
          <w:rFonts w:ascii="Verdana" w:hAnsi="Verdana"/>
        </w:rPr>
      </w:pPr>
      <w:bookmarkStart w:id="13" w:name="_Toc221934361"/>
      <w:r>
        <w:rPr>
          <w:rFonts w:ascii="Verdana" w:hAnsi="Verdana"/>
        </w:rPr>
        <w:t>Challenges</w:t>
      </w:r>
      <w:r w:rsidR="00A671A0">
        <w:rPr>
          <w:rFonts w:ascii="Verdana" w:hAnsi="Verdana"/>
        </w:rPr>
        <w:t xml:space="preserve"> &amp; Obstacles</w:t>
      </w:r>
      <w:bookmarkEnd w:id="13"/>
    </w:p>
    <w:p w14:paraId="27D3C2B9" w14:textId="01E1E902" w:rsidR="00392E1A" w:rsidRDefault="00C53899" w:rsidP="00392E1A">
      <w:pPr>
        <w:pStyle w:val="Heading3"/>
        <w:rPr>
          <w:color w:val="757575" w:themeColor="background2" w:themeShade="80"/>
        </w:rPr>
      </w:pPr>
      <w:bookmarkStart w:id="14" w:name="_Toc221934362"/>
      <w:r w:rsidRPr="00876956">
        <w:rPr>
          <w:color w:val="757575" w:themeColor="background2" w:themeShade="80"/>
        </w:rPr>
        <w:t>Encounters</w:t>
      </w:r>
      <w:r w:rsidR="00002E26" w:rsidRPr="00876956">
        <w:rPr>
          <w:color w:val="757575" w:themeColor="background2" w:themeShade="80"/>
        </w:rPr>
        <w:t xml:space="preserve"> &amp; Enemies</w:t>
      </w:r>
      <w:bookmarkEnd w:id="14"/>
    </w:p>
    <w:p w14:paraId="7999B1E3" w14:textId="524688F4" w:rsidR="00392E1A" w:rsidRPr="00392E1A" w:rsidRDefault="00392E1A" w:rsidP="00392E1A">
      <w:r>
        <w:t xml:space="preserve">The main hazards for the game will be </w:t>
      </w:r>
      <w:r w:rsidR="00920DFF">
        <w:t>environmental</w:t>
      </w:r>
      <w:r>
        <w:t xml:space="preserve"> hazards. I used a lot of different types of blockages such as </w:t>
      </w:r>
      <w:r w:rsidR="00920DFF">
        <w:t>spinning wheels</w:t>
      </w:r>
      <w:r>
        <w:t xml:space="preserve"> and barrels etc. To give the player a bit more of a thrill and add high stakes to it. </w:t>
      </w:r>
      <w:r w:rsidR="00845F81">
        <w:t xml:space="preserve">The enemy could be the </w:t>
      </w:r>
      <w:r w:rsidR="00920DFF">
        <w:t>improvement</w:t>
      </w:r>
      <w:r w:rsidR="00845F81">
        <w:t xml:space="preserve"> mode. Which is the previous player play time to see how they are doing so it feels like a 1v1. Also surface tensions from all the different car types. All require a different </w:t>
      </w:r>
      <w:r w:rsidR="00920DFF">
        <w:t>feeling</w:t>
      </w:r>
      <w:r w:rsidR="00845F81">
        <w:t xml:space="preserve"> and control </w:t>
      </w:r>
      <w:r w:rsidR="00920DFF">
        <w:t>over</w:t>
      </w:r>
      <w:r w:rsidR="00845F81">
        <w:t xml:space="preserve"> it while not crashing or losing speed.</w:t>
      </w:r>
    </w:p>
    <w:p w14:paraId="16FA6CC4" w14:textId="2868ACD1" w:rsidR="008D712A" w:rsidRDefault="008D712A" w:rsidP="008D712A">
      <w:pPr>
        <w:pStyle w:val="Heading3"/>
        <w:rPr>
          <w:color w:val="757575" w:themeColor="background2" w:themeShade="80"/>
        </w:rPr>
      </w:pPr>
      <w:bookmarkStart w:id="15" w:name="_Toc221934363"/>
      <w:r w:rsidRPr="00876956">
        <w:rPr>
          <w:color w:val="757575" w:themeColor="background2" w:themeShade="80"/>
        </w:rPr>
        <w:lastRenderedPageBreak/>
        <w:t>Puzzle</w:t>
      </w:r>
      <w:r w:rsidR="00343063" w:rsidRPr="00876956">
        <w:rPr>
          <w:color w:val="757575" w:themeColor="background2" w:themeShade="80"/>
        </w:rPr>
        <w:t xml:space="preserve"> Design</w:t>
      </w:r>
      <w:bookmarkEnd w:id="15"/>
    </w:p>
    <w:p w14:paraId="1D809456" w14:textId="37C1F914" w:rsidR="00845F81" w:rsidRPr="00845F81" w:rsidRDefault="00845F81" w:rsidP="00845F81">
      <w:r>
        <w:t xml:space="preserve">For puzzle design the main things would be avoiding the obstacles in the way. While also using the </w:t>
      </w:r>
      <w:r w:rsidR="00920DFF">
        <w:t>path</w:t>
      </w:r>
      <w:r>
        <w:t xml:space="preserve"> the best way at the right times as the rally part for example is meant so player can go left right side to side. Keeping momentum whilst also feeling good about it. Visual cues such as arrow signs and POIs letting player know where to go.</w:t>
      </w:r>
    </w:p>
    <w:p w14:paraId="01FD4590" w14:textId="50E4411F" w:rsidR="00140B8B" w:rsidRDefault="00140B8B" w:rsidP="00140B8B">
      <w:pPr>
        <w:pStyle w:val="Heading3"/>
        <w:rPr>
          <w:color w:val="757575" w:themeColor="background2" w:themeShade="80"/>
        </w:rPr>
      </w:pPr>
      <w:bookmarkStart w:id="16" w:name="_Toc221934364"/>
      <w:r w:rsidRPr="00876956">
        <w:rPr>
          <w:color w:val="757575" w:themeColor="background2" w:themeShade="80"/>
        </w:rPr>
        <w:t>Balance</w:t>
      </w:r>
      <w:bookmarkEnd w:id="16"/>
    </w:p>
    <w:p w14:paraId="647B944C" w14:textId="0947B73C" w:rsidR="00845F81" w:rsidRPr="00845F81" w:rsidRDefault="00845F81" w:rsidP="00845F81">
      <w:r>
        <w:t xml:space="preserve">The balance </w:t>
      </w:r>
      <w:r w:rsidR="00C41F5C">
        <w:t xml:space="preserve">for this is the </w:t>
      </w:r>
      <w:r w:rsidR="00920DFF">
        <w:t>buildup</w:t>
      </w:r>
      <w:r w:rsidR="00C41F5C">
        <w:t xml:space="preserve">. The track starts off with a big jump and simple obstacles on the way. Easing the player into it then slowly starts to pick up with more things on the way. Then with the car changes the complexity ramps up. The respawn for when player crashes made sure it works if player crashes any checkpoints and has the speed needed to continue the rest of the race. </w:t>
      </w:r>
    </w:p>
    <w:p w14:paraId="69314A3F" w14:textId="1150D369" w:rsidR="009F22D6" w:rsidRDefault="0092736A" w:rsidP="009B53CB">
      <w:pPr>
        <w:pStyle w:val="Heading2"/>
        <w:rPr>
          <w:rFonts w:ascii="Verdana" w:hAnsi="Verdana"/>
        </w:rPr>
      </w:pPr>
      <w:bookmarkStart w:id="17" w:name="_Toc221934365"/>
      <w:r>
        <w:rPr>
          <w:rFonts w:ascii="Verdana" w:hAnsi="Verdana"/>
        </w:rPr>
        <w:t xml:space="preserve">Mission &amp; </w:t>
      </w:r>
      <w:r w:rsidR="003A1C29">
        <w:rPr>
          <w:rFonts w:ascii="Verdana" w:hAnsi="Verdana"/>
        </w:rPr>
        <w:t>Narrative</w:t>
      </w:r>
      <w:bookmarkEnd w:id="17"/>
    </w:p>
    <w:p w14:paraId="22CD3586" w14:textId="1DB89E24" w:rsidR="003A1C29" w:rsidRDefault="00913098" w:rsidP="00B07AA4">
      <w:pPr>
        <w:pStyle w:val="Heading3"/>
        <w:rPr>
          <w:color w:val="757575" w:themeColor="background2" w:themeShade="80"/>
        </w:rPr>
      </w:pPr>
      <w:bookmarkStart w:id="18" w:name="_Toc221934366"/>
      <w:r w:rsidRPr="00876956">
        <w:rPr>
          <w:color w:val="757575" w:themeColor="background2" w:themeShade="80"/>
        </w:rPr>
        <w:t>Theme</w:t>
      </w:r>
      <w:r w:rsidR="00D13A97" w:rsidRPr="00876956">
        <w:rPr>
          <w:color w:val="757575" w:themeColor="background2" w:themeShade="80"/>
        </w:rPr>
        <w:t xml:space="preserve"> &amp; Visuals</w:t>
      </w:r>
      <w:bookmarkEnd w:id="18"/>
    </w:p>
    <w:p w14:paraId="35AD9B97" w14:textId="5BB59C09" w:rsidR="00805121" w:rsidRPr="00805121" w:rsidRDefault="008651FB" w:rsidP="00805121">
      <w:r>
        <w:t xml:space="preserve">The map setting the theme I got </w:t>
      </w:r>
      <w:r w:rsidR="00920DFF">
        <w:t>an</w:t>
      </w:r>
      <w:r>
        <w:t xml:space="preserve"> asset pack that was Olympic themed. </w:t>
      </w:r>
      <w:r w:rsidR="00920DFF">
        <w:t>So,</w:t>
      </w:r>
      <w:r>
        <w:t xml:space="preserve"> I had different countries setting that were participants in the Olympics around the stadium car area. Countries being China, France, </w:t>
      </w:r>
      <w:r w:rsidR="00887F99">
        <w:t>Brazil,</w:t>
      </w:r>
      <w:r>
        <w:t xml:space="preserve"> and Greece. The setting is </w:t>
      </w:r>
      <w:r w:rsidR="00920DFF">
        <w:t>an</w:t>
      </w:r>
      <w:r>
        <w:t xml:space="preserve"> open world race where different types of races go around.</w:t>
      </w:r>
    </w:p>
    <w:p w14:paraId="75070891" w14:textId="301EA5D9" w:rsidR="00462062" w:rsidRDefault="003A1C29" w:rsidP="00B07AA4">
      <w:pPr>
        <w:pStyle w:val="Heading3"/>
        <w:rPr>
          <w:color w:val="757575" w:themeColor="background2" w:themeShade="80"/>
        </w:rPr>
      </w:pPr>
      <w:bookmarkStart w:id="19" w:name="_Toc221934367"/>
      <w:r w:rsidRPr="00876956">
        <w:rPr>
          <w:color w:val="757575" w:themeColor="background2" w:themeShade="80"/>
        </w:rPr>
        <w:t xml:space="preserve">Narrative </w:t>
      </w:r>
      <w:r w:rsidR="00462062" w:rsidRPr="00876956">
        <w:rPr>
          <w:color w:val="757575" w:themeColor="background2" w:themeShade="80"/>
        </w:rPr>
        <w:t>Story</w:t>
      </w:r>
      <w:bookmarkEnd w:id="19"/>
    </w:p>
    <w:p w14:paraId="51A03479" w14:textId="3F83D58A" w:rsidR="008651FB" w:rsidRPr="008651FB" w:rsidRDefault="008651FB" w:rsidP="008651FB">
      <w:r>
        <w:t xml:space="preserve">The race starts with the introduction being the jump in. Mid-section then going around the dodge car leaving the flow of </w:t>
      </w:r>
      <w:r w:rsidR="00887F99">
        <w:t>what has</w:t>
      </w:r>
      <w:r>
        <w:t xml:space="preserve"> happened so far. The track proceeds to get more challenging track getting tighter. Then the climax being when changing back from snow to stadium car. The loop would be that making the player want to play a second time to try and get a better speed record.</w:t>
      </w:r>
    </w:p>
    <w:p w14:paraId="3043D29A" w14:textId="01784872" w:rsidR="00B83D02" w:rsidRDefault="00B83D02" w:rsidP="00B83D02">
      <w:pPr>
        <w:pStyle w:val="Heading3"/>
        <w:rPr>
          <w:color w:val="757575" w:themeColor="background2" w:themeShade="80"/>
        </w:rPr>
      </w:pPr>
      <w:bookmarkStart w:id="20" w:name="_Toc221934368"/>
      <w:r w:rsidRPr="00876956">
        <w:rPr>
          <w:color w:val="757575" w:themeColor="background2" w:themeShade="80"/>
        </w:rPr>
        <w:t>Mission Design</w:t>
      </w:r>
      <w:bookmarkEnd w:id="20"/>
    </w:p>
    <w:p w14:paraId="7A5CD70D" w14:textId="3FF9D4E1" w:rsidR="008651FB" w:rsidRPr="008651FB" w:rsidRDefault="008651FB" w:rsidP="008651FB">
      <w:r>
        <w:t>Primary objective is to finish the race</w:t>
      </w:r>
      <w:r w:rsidR="008A4399">
        <w:t xml:space="preserve"> by getting to the finish line.</w:t>
      </w:r>
      <w:r w:rsidR="0047081A">
        <w:t xml:space="preserve"> Created a line which is designed so that a casual player can finish it without advanced mechanics. With Wide checkpoints do not miss able. And very forgiving reset points. To allow the player to get through the level. Some skilled players can use specific mechanics like air control and control</w:t>
      </w:r>
      <w:r w:rsidR="00887F99">
        <w:t xml:space="preserve">. </w:t>
      </w:r>
    </w:p>
    <w:p w14:paraId="33A2E336" w14:textId="59D461A6" w:rsidR="00610805" w:rsidRDefault="006556A3" w:rsidP="006B5472">
      <w:pPr>
        <w:pStyle w:val="Heading2"/>
        <w:rPr>
          <w:rFonts w:ascii="Verdana" w:hAnsi="Verdana"/>
        </w:rPr>
      </w:pPr>
      <w:bookmarkStart w:id="21" w:name="_Toc221934369"/>
      <w:r>
        <w:rPr>
          <w:rFonts w:ascii="Verdana" w:hAnsi="Verdana"/>
        </w:rPr>
        <w:t xml:space="preserve">Expected </w:t>
      </w:r>
      <w:r w:rsidR="00421A1C" w:rsidRPr="00F01765">
        <w:rPr>
          <w:rFonts w:ascii="Verdana" w:hAnsi="Verdana"/>
        </w:rPr>
        <w:t xml:space="preserve">Player </w:t>
      </w:r>
      <w:r w:rsidR="00421A1C">
        <w:rPr>
          <w:rFonts w:ascii="Verdana" w:hAnsi="Verdana"/>
        </w:rPr>
        <w:t>Experience</w:t>
      </w:r>
      <w:bookmarkEnd w:id="21"/>
    </w:p>
    <w:p w14:paraId="064F182F" w14:textId="3EB732AB" w:rsidR="00256B50" w:rsidRDefault="0047081A" w:rsidP="0047081A">
      <w:r>
        <w:t>The playthrough is split into arcs</w:t>
      </w:r>
      <w:r w:rsidR="00081B70">
        <w:t xml:space="preserve">. With different types of cars </w:t>
      </w:r>
      <w:r w:rsidR="00920DFF">
        <w:t>which we</w:t>
      </w:r>
      <w:r w:rsidR="00081B70">
        <w:t xml:space="preserve"> talked about before</w:t>
      </w:r>
      <w:r w:rsidR="00887F99">
        <w:t xml:space="preserve">. </w:t>
      </w:r>
      <w:r w:rsidR="00081B70">
        <w:t xml:space="preserve">Sequence of events such as speeding turning intersections with turns to keep players separated from fast players to slower ones. The line that shows wide with wider safe turns. And tight lines being more risky and faster. The player is expected to </w:t>
      </w:r>
      <w:r w:rsidR="00920DFF">
        <w:t>control</w:t>
      </w:r>
      <w:r w:rsidR="00081B70">
        <w:t xml:space="preserve"> chaos. Experience starts with high-speed confidence gradually bringing up friction with different surfaces changes. Keeping players adrenaline high finish that encourages </w:t>
      </w:r>
      <w:r w:rsidR="00DC5758">
        <w:t>high reactions.</w:t>
      </w:r>
    </w:p>
    <w:p w14:paraId="3737EF2B" w14:textId="15D507E5" w:rsidR="009C20B3" w:rsidRDefault="009C20B3" w:rsidP="0047081A">
      <w:r>
        <w:lastRenderedPageBreak/>
        <w:t xml:space="preserve">Top </w:t>
      </w:r>
      <w:r w:rsidR="00B3594F">
        <w:t>down-level</w:t>
      </w:r>
      <w:r>
        <w:t xml:space="preserve"> layout</w:t>
      </w:r>
    </w:p>
    <w:p w14:paraId="7B64405A" w14:textId="70001196" w:rsidR="00256B50" w:rsidRDefault="0004768A" w:rsidP="0047081A">
      <w:r w:rsidRPr="0004768A">
        <w:rPr>
          <w:noProof/>
        </w:rPr>
        <w:drawing>
          <wp:inline distT="0" distB="0" distL="0" distR="0" wp14:anchorId="688EE2E2" wp14:editId="29850AE7">
            <wp:extent cx="5943600" cy="2527935"/>
            <wp:effectExtent l="0" t="0" r="0" b="5715"/>
            <wp:docPr id="16781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2190" name=""/>
                    <pic:cNvPicPr/>
                  </pic:nvPicPr>
                  <pic:blipFill>
                    <a:blip r:embed="rId11"/>
                    <a:stretch>
                      <a:fillRect/>
                    </a:stretch>
                  </pic:blipFill>
                  <pic:spPr>
                    <a:xfrm>
                      <a:off x="0" y="0"/>
                      <a:ext cx="5943600" cy="2527935"/>
                    </a:xfrm>
                    <a:prstGeom prst="rect">
                      <a:avLst/>
                    </a:prstGeom>
                  </pic:spPr>
                </pic:pic>
              </a:graphicData>
            </a:graphic>
          </wp:inline>
        </w:drawing>
      </w:r>
    </w:p>
    <w:p w14:paraId="3C2DD7F5" w14:textId="076EBC26" w:rsidR="00D969A8" w:rsidRDefault="005B58F8" w:rsidP="0047081A">
      <w:r w:rsidRPr="005B58F8">
        <w:rPr>
          <w:noProof/>
        </w:rPr>
        <w:drawing>
          <wp:inline distT="0" distB="0" distL="0" distR="0" wp14:anchorId="3E34B122" wp14:editId="5C786ED9">
            <wp:extent cx="5943600" cy="4205605"/>
            <wp:effectExtent l="0" t="0" r="0" b="4445"/>
            <wp:docPr id="12385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6985" name=""/>
                    <pic:cNvPicPr/>
                  </pic:nvPicPr>
                  <pic:blipFill>
                    <a:blip r:embed="rId12"/>
                    <a:stretch>
                      <a:fillRect/>
                    </a:stretch>
                  </pic:blipFill>
                  <pic:spPr>
                    <a:xfrm>
                      <a:off x="0" y="0"/>
                      <a:ext cx="5943600" cy="4205605"/>
                    </a:xfrm>
                    <a:prstGeom prst="rect">
                      <a:avLst/>
                    </a:prstGeom>
                  </pic:spPr>
                </pic:pic>
              </a:graphicData>
            </a:graphic>
          </wp:inline>
        </w:drawing>
      </w:r>
    </w:p>
    <w:p w14:paraId="4CD89677" w14:textId="77777777" w:rsidR="005B58F8" w:rsidRDefault="005B58F8" w:rsidP="0047081A"/>
    <w:p w14:paraId="0E12C9A8" w14:textId="77777777" w:rsidR="00920DFF" w:rsidRDefault="00920DFF" w:rsidP="0047081A"/>
    <w:p w14:paraId="7975F193" w14:textId="697A260E" w:rsidR="005B58F8" w:rsidRDefault="005B58F8" w:rsidP="0047081A">
      <w:r>
        <w:t>Car change blocks</w:t>
      </w:r>
    </w:p>
    <w:p w14:paraId="53F293AA" w14:textId="3E9FB2AF" w:rsidR="005B58F8" w:rsidRDefault="005B58F8" w:rsidP="0047081A"/>
    <w:p w14:paraId="23CC191B" w14:textId="1E882EDA" w:rsidR="005B58F8" w:rsidRDefault="00920DFF" w:rsidP="0047081A">
      <w:r w:rsidRPr="005B58F8">
        <w:rPr>
          <w:noProof/>
        </w:rPr>
        <w:drawing>
          <wp:anchor distT="0" distB="0" distL="114300" distR="114300" simplePos="0" relativeHeight="251660288" behindDoc="1" locked="0" layoutInCell="1" allowOverlap="1" wp14:anchorId="1D133B87" wp14:editId="325B3615">
            <wp:simplePos x="0" y="0"/>
            <wp:positionH relativeFrom="margin">
              <wp:posOffset>2626575</wp:posOffset>
            </wp:positionH>
            <wp:positionV relativeFrom="paragraph">
              <wp:posOffset>0</wp:posOffset>
            </wp:positionV>
            <wp:extent cx="3867150" cy="1676591"/>
            <wp:effectExtent l="0" t="0" r="0" b="0"/>
            <wp:wrapNone/>
            <wp:docPr id="164599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9306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67150" cy="1676591"/>
                    </a:xfrm>
                    <a:prstGeom prst="rect">
                      <a:avLst/>
                    </a:prstGeom>
                  </pic:spPr>
                </pic:pic>
              </a:graphicData>
            </a:graphic>
            <wp14:sizeRelH relativeFrom="margin">
              <wp14:pctWidth>0</wp14:pctWidth>
            </wp14:sizeRelH>
            <wp14:sizeRelV relativeFrom="margin">
              <wp14:pctHeight>0</wp14:pctHeight>
            </wp14:sizeRelV>
          </wp:anchor>
        </w:drawing>
      </w:r>
      <w:r w:rsidRPr="005B58F8">
        <w:rPr>
          <w:noProof/>
        </w:rPr>
        <w:drawing>
          <wp:anchor distT="0" distB="0" distL="114300" distR="114300" simplePos="0" relativeHeight="251658240" behindDoc="1" locked="0" layoutInCell="1" allowOverlap="1" wp14:anchorId="2A291EBA" wp14:editId="4486FB04">
            <wp:simplePos x="0" y="0"/>
            <wp:positionH relativeFrom="column">
              <wp:posOffset>-453869</wp:posOffset>
            </wp:positionH>
            <wp:positionV relativeFrom="paragraph">
              <wp:posOffset>-198156</wp:posOffset>
            </wp:positionV>
            <wp:extent cx="2990850" cy="1967059"/>
            <wp:effectExtent l="0" t="0" r="0" b="0"/>
            <wp:wrapNone/>
            <wp:docPr id="114510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0345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0850" cy="1967059"/>
                    </a:xfrm>
                    <a:prstGeom prst="rect">
                      <a:avLst/>
                    </a:prstGeom>
                  </pic:spPr>
                </pic:pic>
              </a:graphicData>
            </a:graphic>
            <wp14:sizeRelH relativeFrom="margin">
              <wp14:pctWidth>0</wp14:pctWidth>
            </wp14:sizeRelH>
            <wp14:sizeRelV relativeFrom="margin">
              <wp14:pctHeight>0</wp14:pctHeight>
            </wp14:sizeRelV>
          </wp:anchor>
        </w:drawing>
      </w:r>
    </w:p>
    <w:p w14:paraId="1C445115" w14:textId="3CCC2C82" w:rsidR="005B58F8" w:rsidRDefault="005B58F8" w:rsidP="0047081A"/>
    <w:p w14:paraId="336FBC6D" w14:textId="59BBC477" w:rsidR="00DB6B9B" w:rsidRDefault="00A57DDA" w:rsidP="0047081A">
      <w:r w:rsidRPr="005B58F8">
        <w:rPr>
          <w:noProof/>
        </w:rPr>
        <w:drawing>
          <wp:anchor distT="0" distB="0" distL="114300" distR="114300" simplePos="0" relativeHeight="251659264" behindDoc="1" locked="0" layoutInCell="1" allowOverlap="1" wp14:anchorId="527FD6D8" wp14:editId="7106015F">
            <wp:simplePos x="0" y="0"/>
            <wp:positionH relativeFrom="margin">
              <wp:posOffset>-590550</wp:posOffset>
            </wp:positionH>
            <wp:positionV relativeFrom="paragraph">
              <wp:posOffset>1251622</wp:posOffset>
            </wp:positionV>
            <wp:extent cx="3862823" cy="1190625"/>
            <wp:effectExtent l="0" t="0" r="4445" b="0"/>
            <wp:wrapNone/>
            <wp:docPr id="18433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238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62823" cy="1190625"/>
                    </a:xfrm>
                    <a:prstGeom prst="rect">
                      <a:avLst/>
                    </a:prstGeom>
                  </pic:spPr>
                </pic:pic>
              </a:graphicData>
            </a:graphic>
            <wp14:sizeRelH relativeFrom="margin">
              <wp14:pctWidth>0</wp14:pctWidth>
            </wp14:sizeRelH>
            <wp14:sizeRelV relativeFrom="margin">
              <wp14:pctHeight>0</wp14:pctHeight>
            </wp14:sizeRelV>
          </wp:anchor>
        </w:drawing>
      </w:r>
      <w:r w:rsidRPr="005B58F8">
        <w:rPr>
          <w:noProof/>
        </w:rPr>
        <w:drawing>
          <wp:anchor distT="0" distB="0" distL="114300" distR="114300" simplePos="0" relativeHeight="251661312" behindDoc="1" locked="0" layoutInCell="1" allowOverlap="1" wp14:anchorId="18D409DD" wp14:editId="4B558F86">
            <wp:simplePos x="0" y="0"/>
            <wp:positionH relativeFrom="column">
              <wp:posOffset>3307080</wp:posOffset>
            </wp:positionH>
            <wp:positionV relativeFrom="paragraph">
              <wp:posOffset>908685</wp:posOffset>
            </wp:positionV>
            <wp:extent cx="3149144" cy="1533525"/>
            <wp:effectExtent l="0" t="0" r="0" b="0"/>
            <wp:wrapNone/>
            <wp:docPr id="22642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2181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49144" cy="1533525"/>
                    </a:xfrm>
                    <a:prstGeom prst="rect">
                      <a:avLst/>
                    </a:prstGeom>
                  </pic:spPr>
                </pic:pic>
              </a:graphicData>
            </a:graphic>
            <wp14:sizeRelH relativeFrom="margin">
              <wp14:pctWidth>0</wp14:pctWidth>
            </wp14:sizeRelH>
            <wp14:sizeRelV relativeFrom="margin">
              <wp14:pctHeight>0</wp14:pctHeight>
            </wp14:sizeRelV>
          </wp:anchor>
        </w:drawing>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r w:rsidR="00DB6B9B">
        <w:tab/>
      </w:r>
    </w:p>
    <w:p w14:paraId="3B0A8397" w14:textId="77777777" w:rsidR="00920DFF" w:rsidRDefault="00920DFF" w:rsidP="0047081A"/>
    <w:p w14:paraId="1383C958" w14:textId="77777777" w:rsidR="00920DFF" w:rsidRDefault="00920DFF" w:rsidP="0047081A"/>
    <w:p w14:paraId="292EB325" w14:textId="1D670050" w:rsidR="005B58F8" w:rsidRPr="0047081A" w:rsidRDefault="00DB6B9B" w:rsidP="0047081A">
      <w:r w:rsidRPr="00DB6B9B">
        <w:rPr>
          <w:noProof/>
        </w:rPr>
        <w:drawing>
          <wp:anchor distT="0" distB="0" distL="114300" distR="114300" simplePos="0" relativeHeight="251662336" behindDoc="1" locked="0" layoutInCell="1" allowOverlap="1" wp14:anchorId="3FE764BA" wp14:editId="7FD72DB4">
            <wp:simplePos x="0" y="0"/>
            <wp:positionH relativeFrom="margin">
              <wp:posOffset>-568445</wp:posOffset>
            </wp:positionH>
            <wp:positionV relativeFrom="paragraph">
              <wp:posOffset>750474</wp:posOffset>
            </wp:positionV>
            <wp:extent cx="4666593" cy="2949526"/>
            <wp:effectExtent l="0" t="0" r="1270" b="3810"/>
            <wp:wrapNone/>
            <wp:docPr id="175857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75101" name=""/>
                    <pic:cNvPicPr/>
                  </pic:nvPicPr>
                  <pic:blipFill>
                    <a:blip r:embed="rId17">
                      <a:extLst>
                        <a:ext uri="{28A0092B-C50C-407E-A947-70E740481C1C}">
                          <a14:useLocalDpi xmlns:a14="http://schemas.microsoft.com/office/drawing/2010/main" val="0"/>
                        </a:ext>
                      </a:extLst>
                    </a:blip>
                    <a:stretch>
                      <a:fillRect/>
                    </a:stretch>
                  </pic:blipFill>
                  <pic:spPr>
                    <a:xfrm>
                      <a:off x="0" y="0"/>
                      <a:ext cx="4666593" cy="2949526"/>
                    </a:xfrm>
                    <a:prstGeom prst="rect">
                      <a:avLst/>
                    </a:prstGeom>
                  </pic:spPr>
                </pic:pic>
              </a:graphicData>
            </a:graphic>
            <wp14:sizeRelH relativeFrom="margin">
              <wp14:pctWidth>0</wp14:pctWidth>
            </wp14:sizeRelH>
            <wp14:sizeRelV relativeFrom="margin">
              <wp14:pctHeight>0</wp14:pctHeight>
            </wp14:sizeRelV>
          </wp:anchor>
        </w:drawing>
      </w:r>
      <w:r>
        <w:t>Start / Finish line.</w:t>
      </w:r>
      <w:r>
        <w:tab/>
      </w:r>
      <w:r>
        <w:tab/>
      </w:r>
      <w:r>
        <w:tab/>
      </w:r>
      <w:r>
        <w:tab/>
      </w:r>
      <w:r>
        <w:tab/>
      </w:r>
      <w:r>
        <w:tab/>
      </w:r>
      <w:r>
        <w:tab/>
      </w:r>
      <w:r>
        <w:tab/>
      </w:r>
      <w:r>
        <w:tab/>
      </w:r>
      <w:r>
        <w:tab/>
      </w:r>
    </w:p>
    <w:sectPr w:rsidR="005B58F8" w:rsidRPr="0047081A" w:rsidSect="00E04B10">
      <w:headerReference w:type="default" r:id="rId18"/>
      <w:footerReference w:type="default" r:id="rId19"/>
      <w:headerReference w:type="first" r:id="rId20"/>
      <w:pgSz w:w="12240" w:h="15840"/>
      <w:pgMar w:top="1440" w:right="1440" w:bottom="1440" w:left="1440" w:header="720" w:footer="720" w:gutter="0"/>
      <w:pgBorders w:offsetFrom="page">
        <w:top w:val="single" w:sz="18" w:space="24" w:color="F28E8D" w:themeColor="accent1" w:themeTint="66"/>
        <w:left w:val="single" w:sz="18" w:space="24" w:color="F28E8D" w:themeColor="accent1" w:themeTint="66"/>
        <w:bottom w:val="single" w:sz="18" w:space="24" w:color="F28E8D" w:themeColor="accent1" w:themeTint="66"/>
        <w:right w:val="single" w:sz="18" w:space="24" w:color="F28E8D" w:themeColor="accent1" w:themeTint="66"/>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DF6B7" w14:textId="77777777" w:rsidR="00D2501C" w:rsidRDefault="00D2501C" w:rsidP="00610805">
      <w:pPr>
        <w:spacing w:after="0" w:line="240" w:lineRule="auto"/>
      </w:pPr>
      <w:r>
        <w:separator/>
      </w:r>
    </w:p>
  </w:endnote>
  <w:endnote w:type="continuationSeparator" w:id="0">
    <w:p w14:paraId="2B542499" w14:textId="77777777" w:rsidR="00D2501C" w:rsidRDefault="00D2501C" w:rsidP="00610805">
      <w:pPr>
        <w:spacing w:after="0" w:line="240" w:lineRule="auto"/>
      </w:pPr>
      <w:r>
        <w:continuationSeparator/>
      </w:r>
    </w:p>
  </w:endnote>
  <w:endnote w:type="continuationNotice" w:id="1">
    <w:p w14:paraId="4616D23C" w14:textId="77777777" w:rsidR="00D2501C" w:rsidRDefault="00D250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Bold">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67351" w14:textId="77777777" w:rsidR="00B817AD" w:rsidRDefault="00B817AD">
    <w:pPr>
      <w:pStyle w:val="Footer"/>
      <w:jc w:val="center"/>
      <w:rPr>
        <w:caps/>
        <w:noProof/>
        <w:color w:val="B01513" w:themeColor="accent1"/>
      </w:rPr>
    </w:pPr>
    <w:r>
      <w:rPr>
        <w:caps/>
        <w:color w:val="B01513" w:themeColor="accent1"/>
      </w:rPr>
      <w:fldChar w:fldCharType="begin"/>
    </w:r>
    <w:r>
      <w:rPr>
        <w:caps/>
        <w:color w:val="B01513" w:themeColor="accent1"/>
      </w:rPr>
      <w:instrText xml:space="preserve"> PAGE   \* MERGEFORMAT </w:instrText>
    </w:r>
    <w:r>
      <w:rPr>
        <w:caps/>
        <w:color w:val="B01513" w:themeColor="accent1"/>
      </w:rPr>
      <w:fldChar w:fldCharType="separate"/>
    </w:r>
    <w:r>
      <w:rPr>
        <w:caps/>
        <w:noProof/>
        <w:color w:val="B01513" w:themeColor="accent1"/>
      </w:rPr>
      <w:t>2</w:t>
    </w:r>
    <w:r>
      <w:rPr>
        <w:caps/>
        <w:noProof/>
        <w:color w:val="B01513" w:themeColor="accent1"/>
      </w:rPr>
      <w:fldChar w:fldCharType="end"/>
    </w:r>
  </w:p>
  <w:p w14:paraId="4B5E77CF" w14:textId="4DCF185C" w:rsidR="00610805" w:rsidRDefault="006108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AC1A7" w14:textId="77777777" w:rsidR="00D2501C" w:rsidRDefault="00D2501C" w:rsidP="00610805">
      <w:pPr>
        <w:spacing w:after="0" w:line="240" w:lineRule="auto"/>
      </w:pPr>
      <w:r>
        <w:separator/>
      </w:r>
    </w:p>
  </w:footnote>
  <w:footnote w:type="continuationSeparator" w:id="0">
    <w:p w14:paraId="36F6AAEC" w14:textId="77777777" w:rsidR="00D2501C" w:rsidRDefault="00D2501C" w:rsidP="00610805">
      <w:pPr>
        <w:spacing w:after="0" w:line="240" w:lineRule="auto"/>
      </w:pPr>
      <w:r>
        <w:continuationSeparator/>
      </w:r>
    </w:p>
  </w:footnote>
  <w:footnote w:type="continuationNotice" w:id="1">
    <w:p w14:paraId="3D2C4C01" w14:textId="77777777" w:rsidR="00D2501C" w:rsidRDefault="00D2501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6070" w14:textId="2047C05D" w:rsidR="00AD7E4E" w:rsidRDefault="00AD7E4E" w:rsidP="00AD7E4E">
    <w:pPr>
      <w:pStyle w:val="Header"/>
      <w:jc w:val="right"/>
    </w:pPr>
    <w:r>
      <w:rPr>
        <w:noProof/>
      </w:rPr>
      <w:drawing>
        <wp:anchor distT="0" distB="0" distL="114300" distR="114300" simplePos="0" relativeHeight="251658240" behindDoc="1" locked="0" layoutInCell="1" allowOverlap="1" wp14:anchorId="7BAB7CA9" wp14:editId="4A279E81">
          <wp:simplePos x="0" y="0"/>
          <wp:positionH relativeFrom="rightMargin">
            <wp:posOffset>-121285</wp:posOffset>
          </wp:positionH>
          <wp:positionV relativeFrom="paragraph">
            <wp:posOffset>-19363</wp:posOffset>
          </wp:positionV>
          <wp:extent cx="603576" cy="590550"/>
          <wp:effectExtent l="0" t="0" r="6350" b="0"/>
          <wp:wrapTight wrapText="bothSides">
            <wp:wrapPolygon edited="0">
              <wp:start x="6139" y="0"/>
              <wp:lineTo x="1364" y="4181"/>
              <wp:lineTo x="0" y="6271"/>
              <wp:lineTo x="682" y="15329"/>
              <wp:lineTo x="2046" y="18116"/>
              <wp:lineTo x="6139" y="20903"/>
              <wp:lineTo x="12278" y="20903"/>
              <wp:lineTo x="14324" y="20206"/>
              <wp:lineTo x="20463" y="13935"/>
              <wp:lineTo x="21145" y="7665"/>
              <wp:lineTo x="18417" y="4877"/>
              <wp:lineTo x="12278" y="0"/>
              <wp:lineTo x="6139" y="0"/>
            </wp:wrapPolygon>
          </wp:wrapTight>
          <wp:docPr id="779266836" name="Picture 2" descr="A red knot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86972" name="Picture 2" descr="A red knot in a circ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03576" cy="59055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FC24" w14:textId="1F520039" w:rsidR="0051521F" w:rsidRDefault="0051521F" w:rsidP="0051521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930F4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9CCB94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C0F0D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C7CD30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FDE272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7A6AEE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E54664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BF0D47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72C4D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B50CF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7F7E53"/>
    <w:multiLevelType w:val="multilevel"/>
    <w:tmpl w:val="19D099B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68C2DA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53AE001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D1F7E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E0608B8"/>
    <w:multiLevelType w:val="hybridMultilevel"/>
    <w:tmpl w:val="BA48E97A"/>
    <w:lvl w:ilvl="0" w:tplc="CFDE045C">
      <w:numFmt w:val="bullet"/>
      <w:lvlText w:val="-"/>
      <w:lvlJc w:val="left"/>
      <w:pPr>
        <w:ind w:left="360" w:hanging="360"/>
      </w:pPr>
      <w:rPr>
        <w:rFonts w:ascii="Century Gothic" w:eastAsiaTheme="minorEastAsia" w:hAnsi="Century Gothic"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EC05455"/>
    <w:multiLevelType w:val="hybridMultilevel"/>
    <w:tmpl w:val="1E38928A"/>
    <w:lvl w:ilvl="0" w:tplc="C51EA958">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6725190">
    <w:abstractNumId w:val="14"/>
  </w:num>
  <w:num w:numId="2" w16cid:durableId="631399300">
    <w:abstractNumId w:val="15"/>
  </w:num>
  <w:num w:numId="3" w16cid:durableId="1522010320">
    <w:abstractNumId w:val="13"/>
  </w:num>
  <w:num w:numId="4" w16cid:durableId="60371476">
    <w:abstractNumId w:val="12"/>
  </w:num>
  <w:num w:numId="5" w16cid:durableId="2112360898">
    <w:abstractNumId w:val="10"/>
  </w:num>
  <w:num w:numId="6" w16cid:durableId="1522163848">
    <w:abstractNumId w:val="11"/>
  </w:num>
  <w:num w:numId="7" w16cid:durableId="1739089058">
    <w:abstractNumId w:val="9"/>
  </w:num>
  <w:num w:numId="8" w16cid:durableId="457532264">
    <w:abstractNumId w:val="7"/>
  </w:num>
  <w:num w:numId="9" w16cid:durableId="1925724708">
    <w:abstractNumId w:val="6"/>
  </w:num>
  <w:num w:numId="10" w16cid:durableId="719325403">
    <w:abstractNumId w:val="5"/>
  </w:num>
  <w:num w:numId="11" w16cid:durableId="1395356073">
    <w:abstractNumId w:val="4"/>
  </w:num>
  <w:num w:numId="12" w16cid:durableId="1989312180">
    <w:abstractNumId w:val="8"/>
  </w:num>
  <w:num w:numId="13" w16cid:durableId="1161652574">
    <w:abstractNumId w:val="3"/>
  </w:num>
  <w:num w:numId="14" w16cid:durableId="1783643094">
    <w:abstractNumId w:val="2"/>
  </w:num>
  <w:num w:numId="15" w16cid:durableId="381294138">
    <w:abstractNumId w:val="1"/>
  </w:num>
  <w:num w:numId="16" w16cid:durableId="587806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7EB"/>
    <w:rsid w:val="0000054F"/>
    <w:rsid w:val="00000D7D"/>
    <w:rsid w:val="00002E26"/>
    <w:rsid w:val="00015146"/>
    <w:rsid w:val="00024C0D"/>
    <w:rsid w:val="00031D71"/>
    <w:rsid w:val="00033125"/>
    <w:rsid w:val="00040522"/>
    <w:rsid w:val="0004768A"/>
    <w:rsid w:val="00081B70"/>
    <w:rsid w:val="000901B1"/>
    <w:rsid w:val="00090C3B"/>
    <w:rsid w:val="000A02DA"/>
    <w:rsid w:val="000A30D7"/>
    <w:rsid w:val="000A36FE"/>
    <w:rsid w:val="000B09C6"/>
    <w:rsid w:val="000D053F"/>
    <w:rsid w:val="000E087B"/>
    <w:rsid w:val="000F3645"/>
    <w:rsid w:val="00104246"/>
    <w:rsid w:val="001073B1"/>
    <w:rsid w:val="00121735"/>
    <w:rsid w:val="00133DA7"/>
    <w:rsid w:val="00134179"/>
    <w:rsid w:val="00140B8B"/>
    <w:rsid w:val="001416A5"/>
    <w:rsid w:val="00170BA9"/>
    <w:rsid w:val="00170E02"/>
    <w:rsid w:val="00176FEE"/>
    <w:rsid w:val="00195B5A"/>
    <w:rsid w:val="001B36B6"/>
    <w:rsid w:val="001B6F7E"/>
    <w:rsid w:val="001E3179"/>
    <w:rsid w:val="001F0828"/>
    <w:rsid w:val="00207E03"/>
    <w:rsid w:val="00213DF9"/>
    <w:rsid w:val="00222C5F"/>
    <w:rsid w:val="00223238"/>
    <w:rsid w:val="002544AC"/>
    <w:rsid w:val="00256B50"/>
    <w:rsid w:val="00267FE7"/>
    <w:rsid w:val="0027162F"/>
    <w:rsid w:val="00284ED0"/>
    <w:rsid w:val="00292BEB"/>
    <w:rsid w:val="002A088C"/>
    <w:rsid w:val="002B0F98"/>
    <w:rsid w:val="002C57B4"/>
    <w:rsid w:val="002D0B58"/>
    <w:rsid w:val="002D3271"/>
    <w:rsid w:val="002D57D0"/>
    <w:rsid w:val="002E60A9"/>
    <w:rsid w:val="00315DEE"/>
    <w:rsid w:val="00325F90"/>
    <w:rsid w:val="003310BE"/>
    <w:rsid w:val="00343063"/>
    <w:rsid w:val="003448B5"/>
    <w:rsid w:val="0035008F"/>
    <w:rsid w:val="003540A2"/>
    <w:rsid w:val="0035659A"/>
    <w:rsid w:val="00372813"/>
    <w:rsid w:val="00392E1A"/>
    <w:rsid w:val="003A1C29"/>
    <w:rsid w:val="003A250E"/>
    <w:rsid w:val="003F4329"/>
    <w:rsid w:val="00407A55"/>
    <w:rsid w:val="00421A1C"/>
    <w:rsid w:val="00434B2F"/>
    <w:rsid w:val="00436BD9"/>
    <w:rsid w:val="00444BE4"/>
    <w:rsid w:val="00446716"/>
    <w:rsid w:val="004515AE"/>
    <w:rsid w:val="00462062"/>
    <w:rsid w:val="004670BD"/>
    <w:rsid w:val="0047051D"/>
    <w:rsid w:val="0047081A"/>
    <w:rsid w:val="004A1A21"/>
    <w:rsid w:val="004A5A8B"/>
    <w:rsid w:val="004B3596"/>
    <w:rsid w:val="004C250F"/>
    <w:rsid w:val="004C39A8"/>
    <w:rsid w:val="004E37F1"/>
    <w:rsid w:val="004E4B5F"/>
    <w:rsid w:val="004E57C2"/>
    <w:rsid w:val="004E6A9F"/>
    <w:rsid w:val="004E785F"/>
    <w:rsid w:val="004F78BE"/>
    <w:rsid w:val="00501E2C"/>
    <w:rsid w:val="005050D3"/>
    <w:rsid w:val="00506228"/>
    <w:rsid w:val="0051521F"/>
    <w:rsid w:val="005160F2"/>
    <w:rsid w:val="00532D8D"/>
    <w:rsid w:val="00563503"/>
    <w:rsid w:val="0059004A"/>
    <w:rsid w:val="005957AA"/>
    <w:rsid w:val="005A3E17"/>
    <w:rsid w:val="005B3AA0"/>
    <w:rsid w:val="005B58F8"/>
    <w:rsid w:val="005B5DC6"/>
    <w:rsid w:val="005B7A72"/>
    <w:rsid w:val="005C10F2"/>
    <w:rsid w:val="005D259A"/>
    <w:rsid w:val="005D3517"/>
    <w:rsid w:val="005E2ED4"/>
    <w:rsid w:val="005E3F0E"/>
    <w:rsid w:val="005F501F"/>
    <w:rsid w:val="00606255"/>
    <w:rsid w:val="006100E0"/>
    <w:rsid w:val="00610805"/>
    <w:rsid w:val="00614D22"/>
    <w:rsid w:val="00621DFB"/>
    <w:rsid w:val="00623ECF"/>
    <w:rsid w:val="00626F20"/>
    <w:rsid w:val="0063118F"/>
    <w:rsid w:val="0063251A"/>
    <w:rsid w:val="00635164"/>
    <w:rsid w:val="00636844"/>
    <w:rsid w:val="00645B96"/>
    <w:rsid w:val="006556A3"/>
    <w:rsid w:val="006B5472"/>
    <w:rsid w:val="006C459C"/>
    <w:rsid w:val="006C569F"/>
    <w:rsid w:val="0070699F"/>
    <w:rsid w:val="00707AFB"/>
    <w:rsid w:val="00713A0E"/>
    <w:rsid w:val="00740EEE"/>
    <w:rsid w:val="007449E9"/>
    <w:rsid w:val="00750D23"/>
    <w:rsid w:val="00754878"/>
    <w:rsid w:val="0076415D"/>
    <w:rsid w:val="00764692"/>
    <w:rsid w:val="00765657"/>
    <w:rsid w:val="00766778"/>
    <w:rsid w:val="00772703"/>
    <w:rsid w:val="007A051A"/>
    <w:rsid w:val="007A3C5B"/>
    <w:rsid w:val="007B22A8"/>
    <w:rsid w:val="007B2FD4"/>
    <w:rsid w:val="007D0EC1"/>
    <w:rsid w:val="007D0F22"/>
    <w:rsid w:val="007D1291"/>
    <w:rsid w:val="007D164D"/>
    <w:rsid w:val="007D4615"/>
    <w:rsid w:val="007D6E12"/>
    <w:rsid w:val="007F1131"/>
    <w:rsid w:val="007F206D"/>
    <w:rsid w:val="008030DE"/>
    <w:rsid w:val="00803F89"/>
    <w:rsid w:val="00805121"/>
    <w:rsid w:val="0080729C"/>
    <w:rsid w:val="008148D2"/>
    <w:rsid w:val="008152A4"/>
    <w:rsid w:val="008159E0"/>
    <w:rsid w:val="00845F81"/>
    <w:rsid w:val="008651FB"/>
    <w:rsid w:val="00876956"/>
    <w:rsid w:val="00887BF0"/>
    <w:rsid w:val="00887F99"/>
    <w:rsid w:val="00896AB2"/>
    <w:rsid w:val="008A4399"/>
    <w:rsid w:val="008D3544"/>
    <w:rsid w:val="008D712A"/>
    <w:rsid w:val="008E2B20"/>
    <w:rsid w:val="008F3F85"/>
    <w:rsid w:val="00904B50"/>
    <w:rsid w:val="00911B7B"/>
    <w:rsid w:val="00913098"/>
    <w:rsid w:val="00914286"/>
    <w:rsid w:val="00920DFF"/>
    <w:rsid w:val="0092736A"/>
    <w:rsid w:val="00930231"/>
    <w:rsid w:val="00935CE7"/>
    <w:rsid w:val="00971E0F"/>
    <w:rsid w:val="009723C9"/>
    <w:rsid w:val="00974C80"/>
    <w:rsid w:val="009768D1"/>
    <w:rsid w:val="00976937"/>
    <w:rsid w:val="009B0EC5"/>
    <w:rsid w:val="009B11ED"/>
    <w:rsid w:val="009B53CB"/>
    <w:rsid w:val="009C20B3"/>
    <w:rsid w:val="009C55A8"/>
    <w:rsid w:val="009C764C"/>
    <w:rsid w:val="009D4C1B"/>
    <w:rsid w:val="009D5DD4"/>
    <w:rsid w:val="009E72D0"/>
    <w:rsid w:val="009F22D6"/>
    <w:rsid w:val="009F2D30"/>
    <w:rsid w:val="009F4DEA"/>
    <w:rsid w:val="00A04F01"/>
    <w:rsid w:val="00A21AE3"/>
    <w:rsid w:val="00A25D5F"/>
    <w:rsid w:val="00A27925"/>
    <w:rsid w:val="00A47966"/>
    <w:rsid w:val="00A47A10"/>
    <w:rsid w:val="00A57DDA"/>
    <w:rsid w:val="00A671A0"/>
    <w:rsid w:val="00A77DD0"/>
    <w:rsid w:val="00A8276E"/>
    <w:rsid w:val="00A938AD"/>
    <w:rsid w:val="00A9740C"/>
    <w:rsid w:val="00A97A6D"/>
    <w:rsid w:val="00AA2959"/>
    <w:rsid w:val="00AA5E82"/>
    <w:rsid w:val="00AB0D3A"/>
    <w:rsid w:val="00AD5624"/>
    <w:rsid w:val="00AD7E4E"/>
    <w:rsid w:val="00AE107B"/>
    <w:rsid w:val="00AF6C06"/>
    <w:rsid w:val="00B06568"/>
    <w:rsid w:val="00B07AA4"/>
    <w:rsid w:val="00B149AB"/>
    <w:rsid w:val="00B1704D"/>
    <w:rsid w:val="00B20FEA"/>
    <w:rsid w:val="00B3594F"/>
    <w:rsid w:val="00B45F2B"/>
    <w:rsid w:val="00B77C5D"/>
    <w:rsid w:val="00B817AD"/>
    <w:rsid w:val="00B83D02"/>
    <w:rsid w:val="00B931EF"/>
    <w:rsid w:val="00BC619F"/>
    <w:rsid w:val="00BD0BB2"/>
    <w:rsid w:val="00BD40B0"/>
    <w:rsid w:val="00BF1042"/>
    <w:rsid w:val="00BF5AEB"/>
    <w:rsid w:val="00C03602"/>
    <w:rsid w:val="00C07E4F"/>
    <w:rsid w:val="00C1699C"/>
    <w:rsid w:val="00C20C5D"/>
    <w:rsid w:val="00C27544"/>
    <w:rsid w:val="00C33079"/>
    <w:rsid w:val="00C41F5C"/>
    <w:rsid w:val="00C426CF"/>
    <w:rsid w:val="00C503E6"/>
    <w:rsid w:val="00C53899"/>
    <w:rsid w:val="00C54FF7"/>
    <w:rsid w:val="00C649BB"/>
    <w:rsid w:val="00C715B6"/>
    <w:rsid w:val="00C72488"/>
    <w:rsid w:val="00CC39F9"/>
    <w:rsid w:val="00CC44B2"/>
    <w:rsid w:val="00CC63C6"/>
    <w:rsid w:val="00CC6B10"/>
    <w:rsid w:val="00CD696E"/>
    <w:rsid w:val="00CF199A"/>
    <w:rsid w:val="00CF6B11"/>
    <w:rsid w:val="00D0044E"/>
    <w:rsid w:val="00D0047D"/>
    <w:rsid w:val="00D0129B"/>
    <w:rsid w:val="00D02465"/>
    <w:rsid w:val="00D11C52"/>
    <w:rsid w:val="00D13A97"/>
    <w:rsid w:val="00D2501C"/>
    <w:rsid w:val="00D54A1F"/>
    <w:rsid w:val="00D7724A"/>
    <w:rsid w:val="00D82F53"/>
    <w:rsid w:val="00D847EB"/>
    <w:rsid w:val="00D858D1"/>
    <w:rsid w:val="00D867C0"/>
    <w:rsid w:val="00D969A8"/>
    <w:rsid w:val="00DA38C0"/>
    <w:rsid w:val="00DA4D30"/>
    <w:rsid w:val="00DB6B9B"/>
    <w:rsid w:val="00DB7CE0"/>
    <w:rsid w:val="00DC5758"/>
    <w:rsid w:val="00DF25F5"/>
    <w:rsid w:val="00DF3104"/>
    <w:rsid w:val="00E00BD6"/>
    <w:rsid w:val="00E04B10"/>
    <w:rsid w:val="00E051FD"/>
    <w:rsid w:val="00E156C3"/>
    <w:rsid w:val="00E20FE1"/>
    <w:rsid w:val="00E23B72"/>
    <w:rsid w:val="00E436FB"/>
    <w:rsid w:val="00E4638D"/>
    <w:rsid w:val="00E57979"/>
    <w:rsid w:val="00E63115"/>
    <w:rsid w:val="00E70470"/>
    <w:rsid w:val="00E751F0"/>
    <w:rsid w:val="00E91D0B"/>
    <w:rsid w:val="00E9236E"/>
    <w:rsid w:val="00EA693A"/>
    <w:rsid w:val="00EB09ED"/>
    <w:rsid w:val="00EF1E4B"/>
    <w:rsid w:val="00EF4243"/>
    <w:rsid w:val="00F01765"/>
    <w:rsid w:val="00F02484"/>
    <w:rsid w:val="00F31E37"/>
    <w:rsid w:val="00F47EC4"/>
    <w:rsid w:val="00F60FAF"/>
    <w:rsid w:val="00F6592B"/>
    <w:rsid w:val="00F65DD9"/>
    <w:rsid w:val="00F74529"/>
    <w:rsid w:val="00F83F3C"/>
    <w:rsid w:val="00F911A0"/>
    <w:rsid w:val="00FB24BC"/>
    <w:rsid w:val="00FC113F"/>
    <w:rsid w:val="00FC5199"/>
    <w:rsid w:val="00FD01BB"/>
    <w:rsid w:val="00FE2495"/>
    <w:rsid w:val="00FF2793"/>
    <w:rsid w:val="07D440BF"/>
    <w:rsid w:val="0C8B4A86"/>
    <w:rsid w:val="115BB356"/>
    <w:rsid w:val="258A8836"/>
    <w:rsid w:val="27BB76BD"/>
    <w:rsid w:val="294419AB"/>
    <w:rsid w:val="31854B07"/>
    <w:rsid w:val="4322862E"/>
    <w:rsid w:val="4490FC85"/>
    <w:rsid w:val="449E453E"/>
    <w:rsid w:val="469A1E39"/>
    <w:rsid w:val="497B4A22"/>
    <w:rsid w:val="56CD9575"/>
    <w:rsid w:val="57B9AEC5"/>
    <w:rsid w:val="6DDCF6FE"/>
    <w:rsid w:val="7270524E"/>
    <w:rsid w:val="79463BA4"/>
    <w:rsid w:val="7B788D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435CF"/>
  <w15:chartTrackingRefBased/>
  <w15:docId w15:val="{6EF6FA5F-CE0E-4D4F-8F7F-00915909D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805"/>
  </w:style>
  <w:style w:type="paragraph" w:styleId="Heading1">
    <w:name w:val="heading 1"/>
    <w:basedOn w:val="Normal"/>
    <w:next w:val="Normal"/>
    <w:link w:val="Heading1Char"/>
    <w:uiPriority w:val="9"/>
    <w:qFormat/>
    <w:rsid w:val="00C426CF"/>
    <w:pPr>
      <w:keepNext/>
      <w:keepLines/>
      <w:spacing w:before="400" w:after="40" w:line="240" w:lineRule="auto"/>
      <w:outlineLvl w:val="0"/>
    </w:pPr>
    <w:rPr>
      <w:rFonts w:asciiTheme="majorHAnsi" w:eastAsiaTheme="majorEastAsia" w:hAnsiTheme="majorHAnsi" w:cstheme="majorBidi"/>
      <w:color w:val="B01513" w:themeColor="accent1"/>
      <w:sz w:val="28"/>
      <w:szCs w:val="28"/>
    </w:rPr>
  </w:style>
  <w:style w:type="paragraph" w:styleId="Heading2">
    <w:name w:val="heading 2"/>
    <w:basedOn w:val="Normal"/>
    <w:next w:val="Normal"/>
    <w:link w:val="Heading2Char"/>
    <w:uiPriority w:val="9"/>
    <w:unhideWhenUsed/>
    <w:qFormat/>
    <w:rsid w:val="00C426CF"/>
    <w:pPr>
      <w:keepNext/>
      <w:keepLines/>
      <w:spacing w:before="160" w:after="0" w:line="240" w:lineRule="auto"/>
      <w:outlineLvl w:val="1"/>
    </w:pPr>
    <w:rPr>
      <w:rFonts w:asciiTheme="majorHAnsi" w:eastAsiaTheme="majorEastAsia" w:hAnsiTheme="majorHAnsi" w:cstheme="majorBidi"/>
      <w:color w:val="404040" w:themeColor="text1" w:themeTint="BF"/>
      <w:sz w:val="24"/>
      <w:szCs w:val="24"/>
    </w:rPr>
  </w:style>
  <w:style w:type="paragraph" w:styleId="Heading3">
    <w:name w:val="heading 3"/>
    <w:basedOn w:val="Normal"/>
    <w:next w:val="Normal"/>
    <w:link w:val="Heading3Char"/>
    <w:uiPriority w:val="9"/>
    <w:unhideWhenUsed/>
    <w:qFormat/>
    <w:rsid w:val="00C426CF"/>
    <w:pPr>
      <w:keepNext/>
      <w:keepLines/>
      <w:spacing w:before="40" w:after="0" w:line="240" w:lineRule="auto"/>
      <w:outlineLvl w:val="2"/>
    </w:pPr>
    <w:rPr>
      <w:rFonts w:asciiTheme="majorHAnsi" w:eastAsiaTheme="majorEastAsia" w:hAnsiTheme="majorHAnsi" w:cstheme="majorBidi"/>
      <w:color w:val="B01513" w:themeColor="accent1"/>
    </w:rPr>
  </w:style>
  <w:style w:type="paragraph" w:styleId="Heading4">
    <w:name w:val="heading 4"/>
    <w:basedOn w:val="Normal"/>
    <w:next w:val="Normal"/>
    <w:link w:val="Heading4Char"/>
    <w:uiPriority w:val="9"/>
    <w:semiHidden/>
    <w:unhideWhenUsed/>
    <w:qFormat/>
    <w:rsid w:val="00C426CF"/>
    <w:pPr>
      <w:keepNext/>
      <w:keepLines/>
      <w:spacing w:before="160" w:after="0"/>
      <w:outlineLvl w:val="3"/>
    </w:pPr>
    <w:rPr>
      <w:rFonts w:asciiTheme="majorHAnsi" w:eastAsiaTheme="majorEastAsia" w:hAnsiTheme="majorHAnsi" w:cstheme="majorBidi"/>
      <w:b/>
      <w:bCs/>
      <w:color w:val="000000" w:themeColor="text1"/>
      <w:szCs w:val="20"/>
    </w:rPr>
  </w:style>
  <w:style w:type="paragraph" w:styleId="Heading5">
    <w:name w:val="heading 5"/>
    <w:basedOn w:val="Normal"/>
    <w:next w:val="Normal"/>
    <w:link w:val="Heading5Char"/>
    <w:uiPriority w:val="9"/>
    <w:semiHidden/>
    <w:unhideWhenUsed/>
    <w:qFormat/>
    <w:rsid w:val="00C426CF"/>
    <w:pPr>
      <w:keepNext/>
      <w:keepLines/>
      <w:spacing w:before="40" w:after="0"/>
      <w:outlineLvl w:val="4"/>
    </w:pPr>
    <w:rPr>
      <w:rFonts w:asciiTheme="majorHAnsi" w:eastAsiaTheme="majorEastAsia" w:hAnsiTheme="majorHAnsi" w:cstheme="majorBidi"/>
      <w:szCs w:val="20"/>
    </w:rPr>
  </w:style>
  <w:style w:type="paragraph" w:styleId="Heading6">
    <w:name w:val="heading 6"/>
    <w:basedOn w:val="Normal"/>
    <w:next w:val="Normal"/>
    <w:link w:val="Heading6Char"/>
    <w:uiPriority w:val="9"/>
    <w:semiHidden/>
    <w:unhideWhenUsed/>
    <w:qFormat/>
    <w:rsid w:val="00C426CF"/>
    <w:pPr>
      <w:keepNext/>
      <w:keepLines/>
      <w:spacing w:before="160" w:after="0"/>
      <w:outlineLvl w:val="5"/>
    </w:pPr>
    <w:rPr>
      <w:rFonts w:asciiTheme="majorHAnsi" w:eastAsiaTheme="majorEastAsia" w:hAnsiTheme="majorHAnsi" w:cstheme="majorBidi"/>
      <w:b/>
      <w:bCs/>
      <w:i/>
      <w:iCs/>
      <w:szCs w:val="20"/>
    </w:rPr>
  </w:style>
  <w:style w:type="paragraph" w:styleId="Heading7">
    <w:name w:val="heading 7"/>
    <w:basedOn w:val="Normal"/>
    <w:next w:val="Normal"/>
    <w:link w:val="Heading7Char"/>
    <w:uiPriority w:val="9"/>
    <w:semiHidden/>
    <w:unhideWhenUsed/>
    <w:qFormat/>
    <w:rsid w:val="00C426CF"/>
    <w:pPr>
      <w:keepNext/>
      <w:keepLines/>
      <w:spacing w:before="40" w:after="0"/>
      <w:outlineLvl w:val="6"/>
    </w:pPr>
    <w:rPr>
      <w:rFonts w:asciiTheme="majorHAnsi" w:eastAsiaTheme="majorEastAsia" w:hAnsiTheme="majorHAnsi" w:cstheme="majorBidi"/>
      <w:i/>
      <w:iCs/>
      <w:color w:val="000000" w:themeColor="text1"/>
      <w:szCs w:val="20"/>
    </w:rPr>
  </w:style>
  <w:style w:type="paragraph" w:styleId="Heading8">
    <w:name w:val="heading 8"/>
    <w:basedOn w:val="Normal"/>
    <w:next w:val="Normal"/>
    <w:link w:val="Heading8Char"/>
    <w:uiPriority w:val="9"/>
    <w:semiHidden/>
    <w:unhideWhenUsed/>
    <w:qFormat/>
    <w:rsid w:val="00C426CF"/>
    <w:pPr>
      <w:keepNext/>
      <w:keepLines/>
      <w:spacing w:before="120" w:after="0"/>
      <w:outlineLvl w:val="7"/>
    </w:pPr>
    <w:rPr>
      <w:rFonts w:asciiTheme="majorHAnsi" w:eastAsiaTheme="majorEastAsia" w:hAnsiTheme="majorHAnsi" w:cstheme="majorBidi"/>
      <w:b/>
      <w:bCs/>
      <w:color w:val="000000" w:themeColor="text1"/>
    </w:rPr>
  </w:style>
  <w:style w:type="paragraph" w:styleId="Heading9">
    <w:name w:val="heading 9"/>
    <w:basedOn w:val="Normal"/>
    <w:next w:val="Normal"/>
    <w:link w:val="Heading9Char"/>
    <w:uiPriority w:val="9"/>
    <w:semiHidden/>
    <w:unhideWhenUsed/>
    <w:qFormat/>
    <w:rsid w:val="00C426CF"/>
    <w:pPr>
      <w:keepNext/>
      <w:keepLines/>
      <w:spacing w:before="40" w:after="0"/>
      <w:outlineLvl w:val="8"/>
    </w:pPr>
    <w:rPr>
      <w:rFonts w:asciiTheme="majorHAnsi" w:eastAsiaTheme="majorEastAsia" w:hAnsiTheme="majorHAnsi" w:cstheme="majorBidi"/>
      <w:b/>
      <w:bCs/>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0805"/>
    <w:pPr>
      <w:spacing w:after="0" w:line="240" w:lineRule="auto"/>
    </w:pPr>
  </w:style>
  <w:style w:type="paragraph" w:styleId="Caption">
    <w:name w:val="caption"/>
    <w:basedOn w:val="Normal"/>
    <w:next w:val="Normal"/>
    <w:uiPriority w:val="35"/>
    <w:semiHidden/>
    <w:unhideWhenUsed/>
    <w:qFormat/>
    <w:pPr>
      <w:spacing w:line="240" w:lineRule="auto"/>
    </w:pPr>
    <w:rPr>
      <w:b/>
      <w:bCs/>
      <w:smallCaps/>
      <w:color w:val="595959" w:themeColor="text1" w:themeTint="A6"/>
      <w:spacing w:val="6"/>
    </w:rPr>
  </w:style>
  <w:style w:type="character" w:customStyle="1" w:styleId="HeaderChar">
    <w:name w:val="Header Char"/>
    <w:basedOn w:val="DefaultParagraphFont"/>
    <w:link w:val="Header"/>
    <w:uiPriority w:val="99"/>
    <w:rsid w:val="00610805"/>
  </w:style>
  <w:style w:type="character" w:customStyle="1" w:styleId="Heading1Char">
    <w:name w:val="Heading 1 Char"/>
    <w:basedOn w:val="DefaultParagraphFont"/>
    <w:link w:val="Heading1"/>
    <w:uiPriority w:val="9"/>
    <w:rPr>
      <w:rFonts w:asciiTheme="majorHAnsi" w:eastAsiaTheme="majorEastAsia" w:hAnsiTheme="majorHAnsi" w:cstheme="majorBidi"/>
      <w:color w:val="B01513" w:themeColor="accent1"/>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404040" w:themeColor="text1" w:themeTint="BF"/>
      <w:sz w:val="24"/>
      <w:szCs w:val="24"/>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B01513" w:themeColor="accent1"/>
      <w:sz w:val="22"/>
      <w:szCs w:val="22"/>
    </w:rPr>
  </w:style>
  <w:style w:type="character" w:customStyle="1" w:styleId="Heading4Char">
    <w:name w:val="Heading 4 Char"/>
    <w:basedOn w:val="DefaultParagraphFont"/>
    <w:link w:val="Heading4"/>
    <w:uiPriority w:val="9"/>
    <w:semiHidden/>
    <w:rsid w:val="00C426CF"/>
    <w:rPr>
      <w:rFonts w:asciiTheme="majorHAnsi" w:eastAsiaTheme="majorEastAsia" w:hAnsiTheme="majorHAnsi" w:cstheme="majorBidi"/>
      <w:b/>
      <w:bCs/>
      <w:color w:val="000000" w:themeColor="text1"/>
      <w:szCs w:val="20"/>
    </w:rPr>
  </w:style>
  <w:style w:type="character" w:customStyle="1" w:styleId="Heading5Char">
    <w:name w:val="Heading 5 Char"/>
    <w:basedOn w:val="DefaultParagraphFont"/>
    <w:link w:val="Heading5"/>
    <w:uiPriority w:val="9"/>
    <w:semiHidden/>
    <w:rsid w:val="00C426CF"/>
    <w:rPr>
      <w:rFonts w:asciiTheme="majorHAnsi" w:eastAsiaTheme="majorEastAsia" w:hAnsiTheme="majorHAnsi" w:cstheme="majorBidi"/>
      <w:szCs w:val="20"/>
    </w:rPr>
  </w:style>
  <w:style w:type="character" w:customStyle="1" w:styleId="Heading6Char">
    <w:name w:val="Heading 6 Char"/>
    <w:basedOn w:val="DefaultParagraphFont"/>
    <w:link w:val="Heading6"/>
    <w:uiPriority w:val="9"/>
    <w:semiHidden/>
    <w:rsid w:val="00C426CF"/>
    <w:rPr>
      <w:rFonts w:asciiTheme="majorHAnsi" w:eastAsiaTheme="majorEastAsia" w:hAnsiTheme="majorHAnsi" w:cstheme="majorBidi"/>
      <w:b/>
      <w:bCs/>
      <w:i/>
      <w:iCs/>
      <w:szCs w:val="20"/>
    </w:rPr>
  </w:style>
  <w:style w:type="character" w:customStyle="1" w:styleId="Heading7Char">
    <w:name w:val="Heading 7 Char"/>
    <w:basedOn w:val="DefaultParagraphFont"/>
    <w:link w:val="Heading7"/>
    <w:uiPriority w:val="9"/>
    <w:semiHidden/>
    <w:rsid w:val="00C426CF"/>
    <w:rPr>
      <w:rFonts w:asciiTheme="majorHAnsi" w:eastAsiaTheme="majorEastAsia" w:hAnsiTheme="majorHAnsi" w:cstheme="majorBidi"/>
      <w:i/>
      <w:iCs/>
      <w:color w:val="000000" w:themeColor="text1"/>
      <w:szCs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bCs/>
      <w:color w:val="000000" w:themeColor="text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bCs/>
      <w:i/>
      <w:iCs/>
      <w:color w:val="000000" w:themeColor="text1"/>
    </w:rPr>
  </w:style>
  <w:style w:type="paragraph" w:styleId="Footer">
    <w:name w:val="footer"/>
    <w:basedOn w:val="Normal"/>
    <w:link w:val="FooterChar"/>
    <w:uiPriority w:val="99"/>
    <w:unhideWhenUsed/>
    <w:rsid w:val="00610805"/>
    <w:pPr>
      <w:spacing w:after="0" w:line="240" w:lineRule="auto"/>
    </w:pPr>
  </w:style>
  <w:style w:type="character" w:customStyle="1" w:styleId="FooterChar">
    <w:name w:val="Footer Char"/>
    <w:basedOn w:val="DefaultParagraphFont"/>
    <w:link w:val="Footer"/>
    <w:uiPriority w:val="99"/>
    <w:rsid w:val="00610805"/>
  </w:style>
  <w:style w:type="character" w:styleId="FollowedHyperlink">
    <w:name w:val="FollowedHyperlink"/>
    <w:basedOn w:val="DefaultParagraphFont"/>
    <w:uiPriority w:val="99"/>
    <w:semiHidden/>
    <w:unhideWhenUsed/>
    <w:rsid w:val="00C426CF"/>
    <w:rPr>
      <w:color w:val="163C3F" w:themeColor="text2" w:themeShade="BF"/>
      <w:u w:val="single"/>
    </w:rPr>
  </w:style>
  <w:style w:type="paragraph" w:styleId="Title">
    <w:name w:val="Title"/>
    <w:basedOn w:val="Normal"/>
    <w:link w:val="TitleChar"/>
    <w:uiPriority w:val="1"/>
    <w:qFormat/>
    <w:rsid w:val="00E23B72"/>
    <w:pPr>
      <w:spacing w:after="0" w:line="240" w:lineRule="auto"/>
      <w:contextualSpacing/>
    </w:pPr>
    <w:rPr>
      <w:rFonts w:asciiTheme="majorHAnsi" w:eastAsiaTheme="majorEastAsia" w:hAnsiTheme="majorHAnsi" w:cstheme="majorBidi"/>
      <w:color w:val="B01513" w:themeColor="accent1"/>
      <w:kern w:val="28"/>
      <w:sz w:val="72"/>
      <w:szCs w:val="72"/>
    </w:rPr>
  </w:style>
  <w:style w:type="character" w:customStyle="1" w:styleId="TitleChar">
    <w:name w:val="Title Char"/>
    <w:basedOn w:val="DefaultParagraphFont"/>
    <w:link w:val="Title"/>
    <w:uiPriority w:val="1"/>
    <w:rsid w:val="00E23B72"/>
    <w:rPr>
      <w:rFonts w:asciiTheme="majorHAnsi" w:eastAsiaTheme="majorEastAsia" w:hAnsiTheme="majorHAnsi" w:cstheme="majorBidi"/>
      <w:color w:val="B01513" w:themeColor="accent1"/>
      <w:kern w:val="28"/>
      <w:sz w:val="72"/>
      <w:szCs w:val="72"/>
    </w:rPr>
  </w:style>
  <w:style w:type="character" w:styleId="PlaceholderText">
    <w:name w:val="Placeholder Text"/>
    <w:basedOn w:val="DefaultParagraphFont"/>
    <w:uiPriority w:val="99"/>
    <w:semiHidden/>
    <w:rsid w:val="00C426CF"/>
    <w:rPr>
      <w:color w:val="595959" w:themeColor="text1" w:themeTint="A6"/>
    </w:rPr>
  </w:style>
  <w:style w:type="paragraph" w:styleId="BalloonText">
    <w:name w:val="Balloon Text"/>
    <w:basedOn w:val="Normal"/>
    <w:link w:val="BalloonTextChar"/>
    <w:uiPriority w:val="99"/>
    <w:semiHidden/>
    <w:unhideWhenUsed/>
    <w:rsid w:val="00C426CF"/>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426CF"/>
    <w:rPr>
      <w:rFonts w:ascii="Segoe UI" w:hAnsi="Segoe UI" w:cs="Segoe UI"/>
      <w:szCs w:val="18"/>
    </w:rPr>
  </w:style>
  <w:style w:type="paragraph" w:styleId="BodyText3">
    <w:name w:val="Body Text 3"/>
    <w:basedOn w:val="Normal"/>
    <w:link w:val="BodyText3Char"/>
    <w:uiPriority w:val="99"/>
    <w:semiHidden/>
    <w:unhideWhenUsed/>
    <w:rsid w:val="00C426CF"/>
    <w:pPr>
      <w:spacing w:after="120"/>
    </w:pPr>
    <w:rPr>
      <w:szCs w:val="16"/>
    </w:rPr>
  </w:style>
  <w:style w:type="character" w:customStyle="1" w:styleId="BodyText3Char">
    <w:name w:val="Body Text 3 Char"/>
    <w:basedOn w:val="DefaultParagraphFont"/>
    <w:link w:val="BodyText3"/>
    <w:uiPriority w:val="99"/>
    <w:semiHidden/>
    <w:rsid w:val="00C426CF"/>
    <w:rPr>
      <w:szCs w:val="16"/>
    </w:rPr>
  </w:style>
  <w:style w:type="paragraph" w:styleId="BodyTextIndent3">
    <w:name w:val="Body Text Indent 3"/>
    <w:basedOn w:val="Normal"/>
    <w:link w:val="BodyTextIndent3Char"/>
    <w:uiPriority w:val="99"/>
    <w:semiHidden/>
    <w:unhideWhenUsed/>
    <w:rsid w:val="00C426CF"/>
    <w:pPr>
      <w:spacing w:after="120"/>
      <w:ind w:left="360"/>
    </w:pPr>
    <w:rPr>
      <w:szCs w:val="16"/>
    </w:rPr>
  </w:style>
  <w:style w:type="character" w:customStyle="1" w:styleId="BodyTextIndent3Char">
    <w:name w:val="Body Text Indent 3 Char"/>
    <w:basedOn w:val="DefaultParagraphFont"/>
    <w:link w:val="BodyTextIndent3"/>
    <w:uiPriority w:val="99"/>
    <w:semiHidden/>
    <w:rsid w:val="00C426CF"/>
    <w:rPr>
      <w:szCs w:val="16"/>
    </w:rPr>
  </w:style>
  <w:style w:type="character" w:styleId="CommentReference">
    <w:name w:val="annotation reference"/>
    <w:basedOn w:val="DefaultParagraphFont"/>
    <w:uiPriority w:val="99"/>
    <w:semiHidden/>
    <w:unhideWhenUsed/>
    <w:rsid w:val="00C426CF"/>
    <w:rPr>
      <w:sz w:val="22"/>
      <w:szCs w:val="16"/>
    </w:rPr>
  </w:style>
  <w:style w:type="paragraph" w:styleId="CommentText">
    <w:name w:val="annotation text"/>
    <w:basedOn w:val="Normal"/>
    <w:link w:val="CommentTextChar"/>
    <w:uiPriority w:val="99"/>
    <w:unhideWhenUsed/>
    <w:rsid w:val="00C426CF"/>
    <w:pPr>
      <w:spacing w:line="240" w:lineRule="auto"/>
    </w:pPr>
    <w:rPr>
      <w:szCs w:val="20"/>
    </w:rPr>
  </w:style>
  <w:style w:type="character" w:customStyle="1" w:styleId="CommentTextChar">
    <w:name w:val="Comment Text Char"/>
    <w:basedOn w:val="DefaultParagraphFont"/>
    <w:link w:val="CommentText"/>
    <w:uiPriority w:val="99"/>
    <w:rsid w:val="00C426CF"/>
    <w:rPr>
      <w:szCs w:val="20"/>
    </w:rPr>
  </w:style>
  <w:style w:type="paragraph" w:styleId="CommentSubject">
    <w:name w:val="annotation subject"/>
    <w:basedOn w:val="CommentText"/>
    <w:next w:val="CommentText"/>
    <w:link w:val="CommentSubjectChar"/>
    <w:uiPriority w:val="99"/>
    <w:semiHidden/>
    <w:unhideWhenUsed/>
    <w:rsid w:val="00C426CF"/>
    <w:rPr>
      <w:b/>
      <w:bCs/>
    </w:rPr>
  </w:style>
  <w:style w:type="character" w:customStyle="1" w:styleId="CommentSubjectChar">
    <w:name w:val="Comment Subject Char"/>
    <w:basedOn w:val="CommentTextChar"/>
    <w:link w:val="CommentSubject"/>
    <w:uiPriority w:val="99"/>
    <w:semiHidden/>
    <w:rsid w:val="00C426CF"/>
    <w:rPr>
      <w:b/>
      <w:bCs/>
      <w:szCs w:val="20"/>
    </w:rPr>
  </w:style>
  <w:style w:type="paragraph" w:styleId="DocumentMap">
    <w:name w:val="Document Map"/>
    <w:basedOn w:val="Normal"/>
    <w:link w:val="DocumentMapChar"/>
    <w:uiPriority w:val="99"/>
    <w:semiHidden/>
    <w:unhideWhenUsed/>
    <w:rsid w:val="00C426CF"/>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426CF"/>
    <w:rPr>
      <w:rFonts w:ascii="Segoe UI" w:hAnsi="Segoe UI" w:cs="Segoe UI"/>
      <w:szCs w:val="16"/>
    </w:rPr>
  </w:style>
  <w:style w:type="paragraph" w:styleId="EndnoteText">
    <w:name w:val="endnote text"/>
    <w:basedOn w:val="Normal"/>
    <w:link w:val="EndnoteTextChar"/>
    <w:uiPriority w:val="99"/>
    <w:semiHidden/>
    <w:unhideWhenUsed/>
    <w:rsid w:val="00C426CF"/>
    <w:pPr>
      <w:spacing w:after="0" w:line="240" w:lineRule="auto"/>
    </w:pPr>
    <w:rPr>
      <w:szCs w:val="20"/>
    </w:rPr>
  </w:style>
  <w:style w:type="character" w:customStyle="1" w:styleId="EndnoteTextChar">
    <w:name w:val="Endnote Text Char"/>
    <w:basedOn w:val="DefaultParagraphFont"/>
    <w:link w:val="EndnoteText"/>
    <w:uiPriority w:val="99"/>
    <w:semiHidden/>
    <w:rsid w:val="00C426CF"/>
    <w:rPr>
      <w:szCs w:val="20"/>
    </w:rPr>
  </w:style>
  <w:style w:type="paragraph" w:styleId="EnvelopeReturn">
    <w:name w:val="envelope return"/>
    <w:basedOn w:val="Normal"/>
    <w:uiPriority w:val="99"/>
    <w:semiHidden/>
    <w:unhideWhenUsed/>
    <w:rsid w:val="00C426CF"/>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C426CF"/>
    <w:pPr>
      <w:spacing w:after="0" w:line="240" w:lineRule="auto"/>
    </w:pPr>
    <w:rPr>
      <w:szCs w:val="20"/>
    </w:rPr>
  </w:style>
  <w:style w:type="character" w:customStyle="1" w:styleId="FootnoteTextChar">
    <w:name w:val="Footnote Text Char"/>
    <w:basedOn w:val="DefaultParagraphFont"/>
    <w:link w:val="FootnoteText"/>
    <w:uiPriority w:val="99"/>
    <w:semiHidden/>
    <w:rsid w:val="00C426CF"/>
    <w:rPr>
      <w:szCs w:val="20"/>
    </w:rPr>
  </w:style>
  <w:style w:type="character" w:styleId="HTMLCode">
    <w:name w:val="HTML Code"/>
    <w:basedOn w:val="DefaultParagraphFont"/>
    <w:uiPriority w:val="99"/>
    <w:semiHidden/>
    <w:unhideWhenUsed/>
    <w:rsid w:val="00C426CF"/>
    <w:rPr>
      <w:rFonts w:ascii="Consolas" w:hAnsi="Consolas"/>
      <w:sz w:val="22"/>
      <w:szCs w:val="20"/>
    </w:rPr>
  </w:style>
  <w:style w:type="character" w:styleId="HTMLKeyboard">
    <w:name w:val="HTML Keyboard"/>
    <w:basedOn w:val="DefaultParagraphFont"/>
    <w:uiPriority w:val="99"/>
    <w:semiHidden/>
    <w:unhideWhenUsed/>
    <w:rsid w:val="00C426CF"/>
    <w:rPr>
      <w:rFonts w:ascii="Consolas" w:hAnsi="Consolas"/>
      <w:sz w:val="22"/>
      <w:szCs w:val="20"/>
    </w:rPr>
  </w:style>
  <w:style w:type="paragraph" w:styleId="HTMLPreformatted">
    <w:name w:val="HTML Preformatted"/>
    <w:basedOn w:val="Normal"/>
    <w:link w:val="HTMLPreformattedChar"/>
    <w:uiPriority w:val="99"/>
    <w:semiHidden/>
    <w:unhideWhenUsed/>
    <w:rsid w:val="00C426CF"/>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426CF"/>
    <w:rPr>
      <w:rFonts w:ascii="Consolas" w:hAnsi="Consolas"/>
      <w:szCs w:val="20"/>
    </w:rPr>
  </w:style>
  <w:style w:type="character" w:styleId="HTMLTypewriter">
    <w:name w:val="HTML Typewriter"/>
    <w:basedOn w:val="DefaultParagraphFont"/>
    <w:uiPriority w:val="99"/>
    <w:semiHidden/>
    <w:unhideWhenUsed/>
    <w:rsid w:val="00C426CF"/>
    <w:rPr>
      <w:rFonts w:ascii="Consolas" w:hAnsi="Consolas"/>
      <w:sz w:val="22"/>
      <w:szCs w:val="20"/>
    </w:rPr>
  </w:style>
  <w:style w:type="paragraph" w:styleId="MacroText">
    <w:name w:val="macro"/>
    <w:link w:val="MacroTextChar"/>
    <w:uiPriority w:val="99"/>
    <w:semiHidden/>
    <w:unhideWhenUsed/>
    <w:rsid w:val="00C426C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426CF"/>
    <w:rPr>
      <w:rFonts w:ascii="Consolas" w:hAnsi="Consolas"/>
      <w:szCs w:val="20"/>
    </w:rPr>
  </w:style>
  <w:style w:type="paragraph" w:styleId="PlainText">
    <w:name w:val="Plain Text"/>
    <w:basedOn w:val="Normal"/>
    <w:link w:val="PlainTextChar"/>
    <w:uiPriority w:val="99"/>
    <w:semiHidden/>
    <w:unhideWhenUsed/>
    <w:rsid w:val="00C426CF"/>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426CF"/>
    <w:rPr>
      <w:rFonts w:ascii="Consolas" w:hAnsi="Consolas"/>
      <w:szCs w:val="21"/>
    </w:rPr>
  </w:style>
  <w:style w:type="paragraph" w:styleId="TOCHeading">
    <w:name w:val="TOC Heading"/>
    <w:basedOn w:val="Heading1"/>
    <w:next w:val="Normal"/>
    <w:uiPriority w:val="39"/>
    <w:unhideWhenUsed/>
    <w:qFormat/>
    <w:rsid w:val="00D847EB"/>
    <w:pPr>
      <w:spacing w:before="240" w:after="0" w:line="259" w:lineRule="auto"/>
      <w:outlineLvl w:val="9"/>
    </w:pPr>
    <w:rPr>
      <w:color w:val="830F0E" w:themeColor="accent1" w:themeShade="BF"/>
      <w:sz w:val="32"/>
      <w:szCs w:val="32"/>
      <w:lang w:eastAsia="en-US"/>
    </w:rPr>
  </w:style>
  <w:style w:type="paragraph" w:styleId="TOC1">
    <w:name w:val="toc 1"/>
    <w:basedOn w:val="Normal"/>
    <w:next w:val="Normal"/>
    <w:autoRedefine/>
    <w:uiPriority w:val="39"/>
    <w:unhideWhenUsed/>
    <w:rsid w:val="00D867C0"/>
    <w:pPr>
      <w:spacing w:after="100"/>
    </w:pPr>
  </w:style>
  <w:style w:type="paragraph" w:styleId="TOC2">
    <w:name w:val="toc 2"/>
    <w:basedOn w:val="Normal"/>
    <w:next w:val="Normal"/>
    <w:autoRedefine/>
    <w:uiPriority w:val="39"/>
    <w:unhideWhenUsed/>
    <w:rsid w:val="00D867C0"/>
    <w:pPr>
      <w:spacing w:after="100"/>
      <w:ind w:left="220"/>
    </w:pPr>
  </w:style>
  <w:style w:type="character" w:styleId="Hyperlink">
    <w:name w:val="Hyperlink"/>
    <w:basedOn w:val="DefaultParagraphFont"/>
    <w:uiPriority w:val="99"/>
    <w:unhideWhenUsed/>
    <w:rsid w:val="00D867C0"/>
    <w:rPr>
      <w:color w:val="58C1BA" w:themeColor="hyperlink"/>
      <w:u w:val="single"/>
    </w:rPr>
  </w:style>
  <w:style w:type="paragraph" w:styleId="TOC3">
    <w:name w:val="toc 3"/>
    <w:basedOn w:val="Normal"/>
    <w:next w:val="Normal"/>
    <w:autoRedefine/>
    <w:uiPriority w:val="39"/>
    <w:unhideWhenUsed/>
    <w:rsid w:val="002D57D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era\AppData\Roaming\Microsoft\Templates\Ion%20design%20(blank).dotx" TargetMode="External"/></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7E7DA5DAADC947B5061D049198BFC5" ma:contentTypeVersion="11" ma:contentTypeDescription="Create a new document." ma:contentTypeScope="" ma:versionID="ef6f566ef83b21bc66eee04654f61677">
  <xsd:schema xmlns:xsd="http://www.w3.org/2001/XMLSchema" xmlns:xs="http://www.w3.org/2001/XMLSchema" xmlns:p="http://schemas.microsoft.com/office/2006/metadata/properties" xmlns:ns2="412aa2d6-e8e7-4d07-893e-a82dfa155f0a" xmlns:ns3="914e4848-3dfb-43a3-9179-a00fe962eed8" targetNamespace="http://schemas.microsoft.com/office/2006/metadata/properties" ma:root="true" ma:fieldsID="1729cf6e79b2eab637a0c96bfd2103ca" ns2:_="" ns3:_="">
    <xsd:import namespace="412aa2d6-e8e7-4d07-893e-a82dfa155f0a"/>
    <xsd:import namespace="914e4848-3dfb-43a3-9179-a00fe962ee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aa2d6-e8e7-4d07-893e-a82dfa155f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51cd1a-81c0-4f7e-8bca-7c9d41dcf3f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14e4848-3dfb-43a3-9179-a00fe962eed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f1d8585-f8db-4928-a729-c7a637f04cb6}" ma:internalName="TaxCatchAll" ma:showField="CatchAllData" ma:web="914e4848-3dfb-43a3-9179-a00fe962ee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14e4848-3dfb-43a3-9179-a00fe962eed8" xsi:nil="true"/>
    <lcf76f155ced4ddcb4097134ff3c332f xmlns="412aa2d6-e8e7-4d07-893e-a82dfa155f0a">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16E9A7-58B1-40D8-9B80-188B624202E5}"/>
</file>

<file path=customXml/itemProps2.xml><?xml version="1.0" encoding="utf-8"?>
<ds:datastoreItem xmlns:ds="http://schemas.openxmlformats.org/officeDocument/2006/customXml" ds:itemID="{093EA450-910F-4BBA-835D-7FBC950A68AA}">
  <ds:schemaRefs>
    <ds:schemaRef ds:uri="http://schemas.microsoft.com/office/2006/metadata/properties"/>
    <ds:schemaRef ds:uri="http://schemas.microsoft.com/office/infopath/2007/PartnerControls"/>
    <ds:schemaRef ds:uri="ac1d6235-51e3-4a29-8ef4-963eeebbd849"/>
    <ds:schemaRef ds:uri="45c0638f-8904-45ab-b124-b1f7ff451179"/>
  </ds:schemaRefs>
</ds:datastoreItem>
</file>

<file path=customXml/itemProps3.xml><?xml version="1.0" encoding="utf-8"?>
<ds:datastoreItem xmlns:ds="http://schemas.openxmlformats.org/officeDocument/2006/customXml" ds:itemID="{4B095639-3234-4E12-A987-D5A10E7683B6}">
  <ds:schemaRefs>
    <ds:schemaRef ds:uri="http://schemas.openxmlformats.org/officeDocument/2006/bibliography"/>
  </ds:schemaRefs>
</ds:datastoreItem>
</file>

<file path=customXml/itemProps4.xml><?xml version="1.0" encoding="utf-8"?>
<ds:datastoreItem xmlns:ds="http://schemas.openxmlformats.org/officeDocument/2006/customXml" ds:itemID="{6373580F-01AB-40F3-85FA-B84A30514C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Ion design (blank).dotx</Template>
  <TotalTime>366</TotalTime>
  <Pages>7</Pages>
  <Words>1348</Words>
  <Characters>6096</Characters>
  <Application>Microsoft Office Word</Application>
  <DocSecurity>0</DocSecurity>
  <Lines>170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Kieran Hicks;daniel.bond@staffs.ac.uk</dc:creator>
  <cp:keywords/>
  <cp:lastModifiedBy>Harshiv Pankhania</cp:lastModifiedBy>
  <cp:revision>153</cp:revision>
  <dcterms:created xsi:type="dcterms:W3CDTF">2024-01-02T17:00:00Z</dcterms:created>
  <dcterms:modified xsi:type="dcterms:W3CDTF">2026-02-15T00:15:00Z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0x010100347E7DA5DAADC947B5061D049198BFC5</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ediaServiceImageTags">
    <vt:lpwstr/>
  </property>
  <property fmtid="{D5CDD505-2E9C-101B-9397-08002B2CF9AE}" pid="9" name="Order">
    <vt:r8>6243200</vt:r8>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ies>
</file>